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42B0A" w14:textId="77777777" w:rsidR="009E2938" w:rsidRDefault="009E2938" w:rsidP="009E2938">
      <w:pPr>
        <w:pStyle w:val="Header"/>
        <w:jc w:val="center"/>
        <w:rPr>
          <w:rStyle w:val="Heading2Char"/>
          <w:i w:val="0"/>
          <w:sz w:val="28"/>
          <w:szCs w:val="28"/>
        </w:rPr>
      </w:pPr>
      <w:bookmarkStart w:id="0" w:name="_Hlk90024462"/>
      <w:r>
        <w:rPr>
          <w:rStyle w:val="Heading2Char"/>
          <w:i w:val="0"/>
          <w:sz w:val="28"/>
          <w:szCs w:val="28"/>
        </w:rPr>
        <w:t>A</w:t>
      </w:r>
      <w:r w:rsidR="00AC48CB">
        <w:rPr>
          <w:rStyle w:val="Heading2Char"/>
          <w:i w:val="0"/>
          <w:sz w:val="28"/>
          <w:szCs w:val="28"/>
        </w:rPr>
        <w:t>MBUJ</w:t>
      </w:r>
      <w:r>
        <w:rPr>
          <w:rStyle w:val="Heading2Char"/>
          <w:i w:val="0"/>
          <w:sz w:val="28"/>
          <w:szCs w:val="28"/>
        </w:rPr>
        <w:t xml:space="preserve"> K</w:t>
      </w:r>
      <w:bookmarkEnd w:id="0"/>
      <w:r w:rsidR="00AC48CB">
        <w:rPr>
          <w:rStyle w:val="Heading2Char"/>
          <w:i w:val="0"/>
          <w:sz w:val="28"/>
          <w:szCs w:val="28"/>
        </w:rPr>
        <w:t>UMAR</w:t>
      </w:r>
    </w:p>
    <w:p w14:paraId="0C53E30C" w14:textId="77777777" w:rsidR="009E2938" w:rsidRDefault="009E2938" w:rsidP="009E2938">
      <w:pPr>
        <w:pStyle w:val="Header"/>
        <w:jc w:val="center"/>
        <w:rPr>
          <w:rStyle w:val="Heading2Char"/>
          <w:i w:val="0"/>
          <w:sz w:val="28"/>
          <w:szCs w:val="28"/>
        </w:rPr>
      </w:pPr>
    </w:p>
    <w:p w14:paraId="0939F09F" w14:textId="77777777" w:rsidR="009E2938" w:rsidRDefault="009E2938" w:rsidP="009E2938">
      <w:pPr>
        <w:tabs>
          <w:tab w:val="right" w:pos="9360"/>
        </w:tabs>
        <w:rPr>
          <w:rStyle w:val="Heading2Char"/>
          <w:sz w:val="20"/>
          <w:szCs w:val="20"/>
        </w:rPr>
      </w:pPr>
      <w:bookmarkStart w:id="1" w:name="_Hlk90024489"/>
      <w:r w:rsidRPr="007D6F86">
        <w:rPr>
          <w:b/>
          <w:bCs/>
          <w:sz w:val="20"/>
          <w:szCs w:val="20"/>
        </w:rPr>
        <w:t>LONDON</w:t>
      </w:r>
      <w:r>
        <w:rPr>
          <w:sz w:val="20"/>
          <w:szCs w:val="20"/>
        </w:rPr>
        <w:t xml:space="preserve"> | +44 (0)</w:t>
      </w:r>
      <w:r>
        <w:rPr>
          <w:rStyle w:val="Heading2Char"/>
          <w:b w:val="0"/>
          <w:i w:val="0"/>
          <w:sz w:val="20"/>
          <w:szCs w:val="20"/>
        </w:rPr>
        <w:t>7981289715</w:t>
      </w:r>
      <w:r>
        <w:rPr>
          <w:sz w:val="20"/>
          <w:szCs w:val="20"/>
        </w:rPr>
        <w:t xml:space="preserve"> |</w:t>
      </w:r>
      <w:r w:rsidR="00A53EEA">
        <w:rPr>
          <w:sz w:val="20"/>
          <w:szCs w:val="20"/>
        </w:rPr>
        <w:t xml:space="preserve">    </w:t>
      </w:r>
      <w:hyperlink r:id="rId7" w:history="1">
        <w:r w:rsidR="00A53EEA" w:rsidRPr="003A6FB0">
          <w:rPr>
            <w:rStyle w:val="Hyperlink"/>
            <w:rFonts w:cs="Arial"/>
            <w:sz w:val="20"/>
            <w:szCs w:val="20"/>
          </w:rPr>
          <w:t>email2ambuj@rediffmail.com</w:t>
        </w:r>
      </w:hyperlink>
      <w:r>
        <w:rPr>
          <w:rStyle w:val="Heading2Char"/>
          <w:rFonts w:ascii="Times New Roman" w:hAnsi="Times New Roman"/>
          <w:sz w:val="20"/>
          <w:szCs w:val="20"/>
        </w:rPr>
        <w:t xml:space="preserve"> </w:t>
      </w:r>
      <w:r>
        <w:rPr>
          <w:sz w:val="20"/>
          <w:szCs w:val="20"/>
        </w:rPr>
        <w:t xml:space="preserve">| </w:t>
      </w:r>
      <w:r w:rsidR="00A53EEA">
        <w:rPr>
          <w:sz w:val="20"/>
          <w:szCs w:val="20"/>
        </w:rPr>
        <w:t xml:space="preserve">   </w:t>
      </w:r>
      <w:r w:rsidR="00A53EEA" w:rsidRPr="00B73BF3">
        <w:rPr>
          <w:b/>
          <w:bCs/>
          <w:sz w:val="20"/>
          <w:szCs w:val="20"/>
        </w:rPr>
        <w:t>More @</w:t>
      </w:r>
      <w:r w:rsidR="00A53EEA">
        <w:rPr>
          <w:sz w:val="20"/>
          <w:szCs w:val="20"/>
        </w:rPr>
        <w:t xml:space="preserve"> </w:t>
      </w:r>
      <w:r w:rsidR="00A53EEA" w:rsidRPr="00A53EEA">
        <w:rPr>
          <w:sz w:val="20"/>
          <w:szCs w:val="20"/>
        </w:rPr>
        <w:sym w:font="Wingdings" w:char="F0E0"/>
      </w:r>
      <w:hyperlink r:id="rId8" w:history="1">
        <w:r w:rsidR="00A53EEA" w:rsidRPr="00B73BF3">
          <w:rPr>
            <w:rStyle w:val="Hyperlink"/>
            <w:b/>
            <w:bCs/>
            <w:sz w:val="20"/>
            <w:szCs w:val="20"/>
          </w:rPr>
          <w:t>LinkedIn</w:t>
        </w:r>
      </w:hyperlink>
      <w:bookmarkEnd w:id="1"/>
    </w:p>
    <w:p w14:paraId="0ED0AC27" w14:textId="77777777" w:rsidR="009E2938" w:rsidRPr="009E2938" w:rsidRDefault="009E2938" w:rsidP="009E2938">
      <w:pPr>
        <w:rPr>
          <w:lang w:val="en-GB"/>
        </w:rPr>
      </w:pPr>
    </w:p>
    <w:p w14:paraId="766903F8" w14:textId="77777777" w:rsidR="009E2938" w:rsidRDefault="009E2938" w:rsidP="009E2938">
      <w:pPr>
        <w:pStyle w:val="Heading4"/>
        <w:numPr>
          <w:ilvl w:val="0"/>
          <w:numId w:val="0"/>
        </w:numPr>
        <w:pBdr>
          <w:top w:val="single" w:sz="6" w:space="1" w:color="auto"/>
          <w:left w:val="single" w:sz="6" w:space="4" w:color="auto"/>
          <w:bottom w:val="single" w:sz="6" w:space="1" w:color="auto"/>
          <w:right w:val="single" w:sz="6" w:space="7" w:color="auto"/>
        </w:pBdr>
        <w:shd w:val="clear" w:color="auto" w:fill="D9D9D9"/>
        <w:spacing w:before="120" w:after="120"/>
        <w:ind w:left="720" w:hanging="720"/>
        <w:jc w:val="both"/>
        <w:rPr>
          <w:rStyle w:val="Heading2Char"/>
          <w:i w:val="0"/>
          <w:color w:val="auto"/>
          <w:sz w:val="24"/>
          <w:szCs w:val="24"/>
          <w:lang w:val="en-GB"/>
        </w:rPr>
      </w:pPr>
      <w:r w:rsidRPr="008F6E29">
        <w:rPr>
          <w:rStyle w:val="Heading2Char"/>
          <w:i w:val="0"/>
          <w:color w:val="auto"/>
          <w:sz w:val="24"/>
          <w:szCs w:val="24"/>
          <w:lang w:val="en-GB"/>
        </w:rPr>
        <w:t>Professional Profile</w:t>
      </w:r>
    </w:p>
    <w:p w14:paraId="1F977490" w14:textId="02060352" w:rsidR="00C72026" w:rsidRPr="001148DC" w:rsidRDefault="001148DC" w:rsidP="00EB6A9F">
      <w:pPr>
        <w:numPr>
          <w:ilvl w:val="0"/>
          <w:numId w:val="1"/>
        </w:numPr>
        <w:tabs>
          <w:tab w:val="clear" w:pos="720"/>
          <w:tab w:val="num" w:pos="330"/>
        </w:tabs>
        <w:spacing w:after="60"/>
        <w:ind w:left="329"/>
        <w:jc w:val="both"/>
        <w:rPr>
          <w:sz w:val="20"/>
          <w:szCs w:val="20"/>
          <w:lang w:val="en-GB"/>
        </w:rPr>
      </w:pPr>
      <w:bookmarkStart w:id="2" w:name="_Hlk93579950"/>
      <w:r w:rsidRPr="001148DC">
        <w:rPr>
          <w:sz w:val="20"/>
          <w:szCs w:val="20"/>
          <w:lang w:val="en-GB"/>
        </w:rPr>
        <w:t xml:space="preserve">Specializes in </w:t>
      </w:r>
      <w:r w:rsidR="00C72026" w:rsidRPr="001148DC">
        <w:rPr>
          <w:sz w:val="20"/>
          <w:szCs w:val="20"/>
          <w:lang w:val="en-GB"/>
        </w:rPr>
        <w:t>Reinsurance</w:t>
      </w:r>
      <w:r w:rsidRPr="001148DC">
        <w:rPr>
          <w:sz w:val="20"/>
          <w:szCs w:val="20"/>
          <w:lang w:val="en-GB"/>
        </w:rPr>
        <w:t xml:space="preserve">, </w:t>
      </w:r>
      <w:r w:rsidR="00C72026" w:rsidRPr="001148DC">
        <w:rPr>
          <w:sz w:val="20"/>
          <w:szCs w:val="20"/>
          <w:lang w:val="en-GB"/>
        </w:rPr>
        <w:t>Digital Risk &amp; Sustainability</w:t>
      </w:r>
      <w:r w:rsidRPr="001148DC">
        <w:rPr>
          <w:sz w:val="20"/>
          <w:szCs w:val="20"/>
          <w:lang w:val="en-GB"/>
        </w:rPr>
        <w:t xml:space="preserve">, </w:t>
      </w:r>
      <w:r w:rsidR="00C72026" w:rsidRPr="001148DC">
        <w:rPr>
          <w:sz w:val="20"/>
          <w:szCs w:val="20"/>
          <w:lang w:val="en-GB"/>
        </w:rPr>
        <w:t>Organisational Design &amp; Implementation</w:t>
      </w:r>
    </w:p>
    <w:p w14:paraId="438338DE" w14:textId="68839B24" w:rsidR="00C72026" w:rsidRDefault="00C72026" w:rsidP="001148DC">
      <w:pPr>
        <w:spacing w:after="60"/>
        <w:ind w:left="329"/>
        <w:jc w:val="both"/>
        <w:rPr>
          <w:sz w:val="20"/>
          <w:szCs w:val="20"/>
          <w:lang w:val="en-GB"/>
        </w:rPr>
      </w:pPr>
      <w:r w:rsidRPr="00C72026">
        <w:rPr>
          <w:sz w:val="20"/>
          <w:szCs w:val="20"/>
          <w:lang w:val="en-GB"/>
        </w:rPr>
        <w:t>Programme Management</w:t>
      </w:r>
      <w:r w:rsidR="001148DC">
        <w:rPr>
          <w:sz w:val="20"/>
          <w:szCs w:val="20"/>
          <w:lang w:val="en-GB"/>
        </w:rPr>
        <w:t xml:space="preserve">, </w:t>
      </w:r>
      <w:r w:rsidRPr="00C72026">
        <w:rPr>
          <w:sz w:val="20"/>
          <w:szCs w:val="20"/>
          <w:lang w:val="en-GB"/>
        </w:rPr>
        <w:t>Technology Strategy, Delivery &amp; Operations</w:t>
      </w:r>
      <w:r w:rsidR="001148DC">
        <w:rPr>
          <w:sz w:val="20"/>
          <w:szCs w:val="20"/>
          <w:lang w:val="en-GB"/>
        </w:rPr>
        <w:t>.</w:t>
      </w:r>
    </w:p>
    <w:p w14:paraId="2A9119DC" w14:textId="04D3918B" w:rsidR="00171680" w:rsidRDefault="00D34556" w:rsidP="00F80C97">
      <w:pPr>
        <w:numPr>
          <w:ilvl w:val="0"/>
          <w:numId w:val="1"/>
        </w:numPr>
        <w:tabs>
          <w:tab w:val="clear" w:pos="720"/>
          <w:tab w:val="num" w:pos="330"/>
        </w:tabs>
        <w:spacing w:after="60"/>
        <w:ind w:left="329" w:hanging="357"/>
        <w:jc w:val="both"/>
        <w:rPr>
          <w:sz w:val="20"/>
          <w:szCs w:val="20"/>
          <w:lang w:val="en-GB"/>
        </w:rPr>
      </w:pPr>
      <w:r w:rsidRPr="00DA18A8">
        <w:rPr>
          <w:sz w:val="20"/>
          <w:szCs w:val="20"/>
          <w:lang w:val="en-GB"/>
        </w:rPr>
        <w:t>A highly skilled IT professional with e</w:t>
      </w:r>
      <w:r w:rsidR="00594E94" w:rsidRPr="00DA18A8">
        <w:rPr>
          <w:sz w:val="20"/>
          <w:szCs w:val="20"/>
          <w:lang w:val="en-GB"/>
        </w:rPr>
        <w:t xml:space="preserve">xperience of </w:t>
      </w:r>
      <w:r w:rsidR="007F7B3B" w:rsidRPr="00DA18A8">
        <w:rPr>
          <w:sz w:val="20"/>
          <w:szCs w:val="20"/>
          <w:lang w:val="en-GB"/>
        </w:rPr>
        <w:t xml:space="preserve">over </w:t>
      </w:r>
      <w:r w:rsidR="00CA54C8">
        <w:rPr>
          <w:b/>
          <w:sz w:val="20"/>
          <w:szCs w:val="20"/>
          <w:lang w:val="en-GB"/>
        </w:rPr>
        <w:t>20</w:t>
      </w:r>
      <w:r w:rsidR="00594E94" w:rsidRPr="00DA18A8">
        <w:rPr>
          <w:sz w:val="20"/>
          <w:szCs w:val="20"/>
          <w:lang w:val="en-GB"/>
        </w:rPr>
        <w:t xml:space="preserve"> </w:t>
      </w:r>
      <w:r w:rsidR="00594E94" w:rsidRPr="00484AC6">
        <w:rPr>
          <w:b/>
          <w:sz w:val="20"/>
          <w:szCs w:val="20"/>
          <w:lang w:val="en-GB"/>
        </w:rPr>
        <w:t>years</w:t>
      </w:r>
      <w:r w:rsidR="00594E94" w:rsidRPr="00DA18A8">
        <w:rPr>
          <w:sz w:val="20"/>
          <w:szCs w:val="20"/>
          <w:lang w:val="en-GB"/>
        </w:rPr>
        <w:t xml:space="preserve"> in IT industry.</w:t>
      </w:r>
      <w:r w:rsidR="001963B1">
        <w:rPr>
          <w:sz w:val="20"/>
          <w:szCs w:val="20"/>
          <w:lang w:val="en-GB"/>
        </w:rPr>
        <w:t xml:space="preserve"> </w:t>
      </w:r>
    </w:p>
    <w:p w14:paraId="1B99CFC3" w14:textId="77777777" w:rsidR="003A7BE1" w:rsidRPr="00DA18A8" w:rsidRDefault="004E4E31" w:rsidP="00F80C97">
      <w:pPr>
        <w:numPr>
          <w:ilvl w:val="0"/>
          <w:numId w:val="1"/>
        </w:numPr>
        <w:tabs>
          <w:tab w:val="clear" w:pos="720"/>
          <w:tab w:val="num" w:pos="330"/>
        </w:tabs>
        <w:spacing w:after="60"/>
        <w:ind w:left="329" w:hanging="357"/>
        <w:jc w:val="both"/>
        <w:rPr>
          <w:sz w:val="20"/>
          <w:szCs w:val="20"/>
          <w:lang w:val="en-GB"/>
        </w:rPr>
      </w:pPr>
      <w:r>
        <w:rPr>
          <w:sz w:val="20"/>
          <w:szCs w:val="20"/>
          <w:lang w:val="en-GB"/>
        </w:rPr>
        <w:t xml:space="preserve">Having </w:t>
      </w:r>
      <w:r w:rsidRPr="000F0A4B">
        <w:rPr>
          <w:b/>
          <w:bCs/>
          <w:sz w:val="20"/>
          <w:szCs w:val="20"/>
          <w:highlight w:val="yellow"/>
          <w:lang w:val="en-GB"/>
        </w:rPr>
        <w:t>British Passport</w:t>
      </w:r>
      <w:r w:rsidR="001E42B7">
        <w:rPr>
          <w:sz w:val="20"/>
          <w:szCs w:val="20"/>
          <w:lang w:val="en-GB"/>
        </w:rPr>
        <w:t xml:space="preserve">, I am eligible to take up any employment </w:t>
      </w:r>
      <w:r w:rsidR="00967D28">
        <w:rPr>
          <w:sz w:val="20"/>
          <w:szCs w:val="20"/>
          <w:lang w:val="en-GB"/>
        </w:rPr>
        <w:t xml:space="preserve">without </w:t>
      </w:r>
      <w:r w:rsidR="00530535" w:rsidRPr="00530535">
        <w:rPr>
          <w:sz w:val="20"/>
          <w:szCs w:val="20"/>
          <w:lang w:val="en-GB"/>
        </w:rPr>
        <w:t>sponsorship from Company</w:t>
      </w:r>
      <w:r w:rsidR="001E42B7">
        <w:rPr>
          <w:sz w:val="20"/>
          <w:szCs w:val="20"/>
          <w:lang w:val="en-GB"/>
        </w:rPr>
        <w:t>.</w:t>
      </w:r>
      <w:r w:rsidR="00092065">
        <w:rPr>
          <w:sz w:val="20"/>
          <w:szCs w:val="20"/>
          <w:lang w:val="en-GB"/>
        </w:rPr>
        <w:t xml:space="preserve"> </w:t>
      </w:r>
      <w:r w:rsidR="0010275C">
        <w:rPr>
          <w:sz w:val="20"/>
          <w:szCs w:val="20"/>
          <w:lang w:val="en-GB"/>
        </w:rPr>
        <w:t xml:space="preserve"> </w:t>
      </w:r>
    </w:p>
    <w:p w14:paraId="76C42036" w14:textId="77777777" w:rsidR="00594E94" w:rsidRPr="00DA18A8" w:rsidRDefault="00712969" w:rsidP="00725D0E">
      <w:pPr>
        <w:numPr>
          <w:ilvl w:val="0"/>
          <w:numId w:val="1"/>
        </w:numPr>
        <w:tabs>
          <w:tab w:val="clear" w:pos="720"/>
          <w:tab w:val="num" w:pos="330"/>
        </w:tabs>
        <w:spacing w:after="60"/>
        <w:ind w:left="329"/>
        <w:jc w:val="both"/>
        <w:rPr>
          <w:sz w:val="20"/>
          <w:szCs w:val="20"/>
          <w:lang w:val="en-GB"/>
        </w:rPr>
      </w:pPr>
      <w:r>
        <w:rPr>
          <w:sz w:val="20"/>
          <w:szCs w:val="20"/>
          <w:lang w:val="en-GB"/>
        </w:rPr>
        <w:t>Strong e</w:t>
      </w:r>
      <w:r w:rsidR="00594E94" w:rsidRPr="00DA18A8">
        <w:rPr>
          <w:sz w:val="20"/>
          <w:szCs w:val="20"/>
          <w:lang w:val="en-GB"/>
        </w:rPr>
        <w:t xml:space="preserve">xpertise in </w:t>
      </w:r>
      <w:r w:rsidR="00F61EA2">
        <w:rPr>
          <w:sz w:val="20"/>
          <w:szCs w:val="20"/>
          <w:lang w:val="en-GB"/>
        </w:rPr>
        <w:t xml:space="preserve">Cloud Migration, </w:t>
      </w:r>
      <w:r w:rsidR="00594E94" w:rsidRPr="00DA18A8">
        <w:rPr>
          <w:sz w:val="20"/>
          <w:szCs w:val="20"/>
          <w:lang w:val="en-GB"/>
        </w:rPr>
        <w:t xml:space="preserve">Microsoft technologies; with </w:t>
      </w:r>
      <w:r w:rsidR="00A72201">
        <w:rPr>
          <w:sz w:val="20"/>
          <w:szCs w:val="20"/>
          <w:lang w:val="en-GB"/>
        </w:rPr>
        <w:t xml:space="preserve">more than </w:t>
      </w:r>
      <w:r w:rsidR="0013397E">
        <w:rPr>
          <w:sz w:val="20"/>
          <w:szCs w:val="20"/>
          <w:lang w:val="en-GB"/>
        </w:rPr>
        <w:t>18</w:t>
      </w:r>
      <w:r w:rsidR="00276E7C">
        <w:rPr>
          <w:sz w:val="20"/>
          <w:szCs w:val="20"/>
          <w:lang w:val="en-GB"/>
        </w:rPr>
        <w:t xml:space="preserve"> years of </w:t>
      </w:r>
      <w:r w:rsidR="00594E94" w:rsidRPr="00DA18A8">
        <w:rPr>
          <w:sz w:val="20"/>
          <w:szCs w:val="20"/>
          <w:lang w:val="en-GB"/>
        </w:rPr>
        <w:t>working experience on</w:t>
      </w:r>
      <w:r w:rsidR="00FF0756">
        <w:rPr>
          <w:sz w:val="20"/>
          <w:szCs w:val="20"/>
          <w:lang w:val="en-GB"/>
        </w:rPr>
        <w:t xml:space="preserve"> </w:t>
      </w:r>
      <w:r w:rsidR="00594E94" w:rsidRPr="00DA18A8">
        <w:rPr>
          <w:sz w:val="20"/>
          <w:szCs w:val="20"/>
          <w:lang w:val="en-GB"/>
        </w:rPr>
        <w:t>.NET</w:t>
      </w:r>
      <w:r w:rsidR="00276E7C">
        <w:rPr>
          <w:sz w:val="20"/>
          <w:szCs w:val="20"/>
          <w:lang w:val="en-GB"/>
        </w:rPr>
        <w:t xml:space="preserve"> and C#</w:t>
      </w:r>
      <w:r w:rsidR="00594E94" w:rsidRPr="00DA18A8">
        <w:rPr>
          <w:sz w:val="20"/>
          <w:szCs w:val="20"/>
          <w:lang w:val="en-GB"/>
        </w:rPr>
        <w:t>.</w:t>
      </w:r>
      <w:r w:rsidR="00C80E17" w:rsidRPr="00DA18A8">
        <w:rPr>
          <w:sz w:val="20"/>
          <w:szCs w:val="20"/>
          <w:lang w:val="en-GB"/>
        </w:rPr>
        <w:t xml:space="preserve"> </w:t>
      </w:r>
      <w:r w:rsidR="00D275EA">
        <w:rPr>
          <w:sz w:val="20"/>
          <w:szCs w:val="20"/>
          <w:lang w:val="en-GB"/>
        </w:rPr>
        <w:t>Currently</w:t>
      </w:r>
      <w:r w:rsidR="00C80E17" w:rsidRPr="00DA18A8">
        <w:rPr>
          <w:sz w:val="20"/>
          <w:szCs w:val="20"/>
          <w:lang w:val="en-GB"/>
        </w:rPr>
        <w:t xml:space="preserve"> wo</w:t>
      </w:r>
      <w:r w:rsidR="009A2109">
        <w:rPr>
          <w:sz w:val="20"/>
          <w:szCs w:val="20"/>
          <w:lang w:val="en-GB"/>
        </w:rPr>
        <w:t xml:space="preserve">rking on .Net </w:t>
      </w:r>
      <w:r w:rsidR="007E0904">
        <w:rPr>
          <w:sz w:val="20"/>
          <w:szCs w:val="20"/>
          <w:lang w:val="en-GB"/>
        </w:rPr>
        <w:t>4</w:t>
      </w:r>
      <w:r w:rsidR="00C80E17" w:rsidRPr="00DA18A8">
        <w:rPr>
          <w:sz w:val="20"/>
          <w:szCs w:val="20"/>
          <w:lang w:val="en-GB"/>
        </w:rPr>
        <w:t>.</w:t>
      </w:r>
      <w:r w:rsidR="00802DF0">
        <w:rPr>
          <w:sz w:val="20"/>
          <w:szCs w:val="20"/>
          <w:lang w:val="en-GB"/>
        </w:rPr>
        <w:t>8</w:t>
      </w:r>
      <w:r w:rsidR="00C80E17" w:rsidRPr="00DA18A8">
        <w:rPr>
          <w:sz w:val="20"/>
          <w:szCs w:val="20"/>
          <w:lang w:val="en-GB"/>
        </w:rPr>
        <w:t xml:space="preserve"> </w:t>
      </w:r>
      <w:r w:rsidR="009A2109">
        <w:rPr>
          <w:sz w:val="20"/>
          <w:szCs w:val="20"/>
          <w:lang w:val="en-GB"/>
        </w:rPr>
        <w:t xml:space="preserve">and </w:t>
      </w:r>
      <w:r w:rsidR="009A2109" w:rsidRPr="00DA18A8">
        <w:rPr>
          <w:sz w:val="20"/>
          <w:szCs w:val="20"/>
          <w:lang w:val="en-GB"/>
        </w:rPr>
        <w:t xml:space="preserve">SQL </w:t>
      </w:r>
      <w:r w:rsidR="000F5FA8">
        <w:rPr>
          <w:sz w:val="20"/>
          <w:szCs w:val="20"/>
          <w:lang w:val="en-GB"/>
        </w:rPr>
        <w:t>Server 20</w:t>
      </w:r>
      <w:r w:rsidR="002414E8">
        <w:rPr>
          <w:sz w:val="20"/>
          <w:szCs w:val="20"/>
          <w:lang w:val="en-GB"/>
        </w:rPr>
        <w:t>16</w:t>
      </w:r>
      <w:r w:rsidR="00C80E17" w:rsidRPr="00DA18A8">
        <w:rPr>
          <w:sz w:val="20"/>
          <w:szCs w:val="20"/>
          <w:lang w:val="en-GB"/>
        </w:rPr>
        <w:t>.</w:t>
      </w:r>
    </w:p>
    <w:p w14:paraId="5D14B68B" w14:textId="77777777" w:rsidR="009F1085" w:rsidRDefault="009F1085" w:rsidP="00725D0E">
      <w:pPr>
        <w:numPr>
          <w:ilvl w:val="0"/>
          <w:numId w:val="1"/>
        </w:numPr>
        <w:tabs>
          <w:tab w:val="clear" w:pos="720"/>
          <w:tab w:val="num" w:pos="330"/>
        </w:tabs>
        <w:spacing w:after="60"/>
        <w:ind w:left="329"/>
        <w:jc w:val="both"/>
        <w:rPr>
          <w:sz w:val="20"/>
          <w:szCs w:val="20"/>
          <w:lang w:val="en-GB"/>
        </w:rPr>
      </w:pPr>
      <w:r>
        <w:rPr>
          <w:sz w:val="20"/>
          <w:szCs w:val="20"/>
          <w:lang w:val="en-GB"/>
        </w:rPr>
        <w:t>Strong knowledge in AI</w:t>
      </w:r>
      <w:r w:rsidR="002F0C15">
        <w:rPr>
          <w:sz w:val="20"/>
          <w:szCs w:val="20"/>
          <w:lang w:val="en-GB"/>
        </w:rPr>
        <w:t xml:space="preserve"> (Secure GPT and GenAI)</w:t>
      </w:r>
      <w:r>
        <w:rPr>
          <w:sz w:val="20"/>
          <w:szCs w:val="20"/>
          <w:lang w:val="en-GB"/>
        </w:rPr>
        <w:t>, ML and RPA.</w:t>
      </w:r>
    </w:p>
    <w:p w14:paraId="7EABE74E" w14:textId="77777777" w:rsidR="00594E94" w:rsidRDefault="00166B51" w:rsidP="00725D0E">
      <w:pPr>
        <w:numPr>
          <w:ilvl w:val="0"/>
          <w:numId w:val="1"/>
        </w:numPr>
        <w:tabs>
          <w:tab w:val="clear" w:pos="720"/>
          <w:tab w:val="num" w:pos="330"/>
        </w:tabs>
        <w:spacing w:after="60"/>
        <w:ind w:left="329"/>
        <w:jc w:val="both"/>
        <w:rPr>
          <w:sz w:val="20"/>
          <w:szCs w:val="20"/>
          <w:lang w:val="en-GB"/>
        </w:rPr>
      </w:pPr>
      <w:r w:rsidRPr="00DA18A8">
        <w:rPr>
          <w:sz w:val="20"/>
          <w:szCs w:val="20"/>
          <w:lang w:val="en-GB"/>
        </w:rPr>
        <w:t>Cl</w:t>
      </w:r>
      <w:r w:rsidR="008815AB">
        <w:rPr>
          <w:sz w:val="20"/>
          <w:szCs w:val="20"/>
          <w:lang w:val="en-GB"/>
        </w:rPr>
        <w:t xml:space="preserve">ient facing experience of over </w:t>
      </w:r>
      <w:r w:rsidR="000F56ED">
        <w:rPr>
          <w:sz w:val="20"/>
          <w:szCs w:val="20"/>
          <w:lang w:val="en-GB"/>
        </w:rPr>
        <w:t>1</w:t>
      </w:r>
      <w:r w:rsidR="0013397E">
        <w:rPr>
          <w:sz w:val="20"/>
          <w:szCs w:val="20"/>
          <w:lang w:val="en-GB"/>
        </w:rPr>
        <w:t>8</w:t>
      </w:r>
      <w:r w:rsidRPr="00DA18A8">
        <w:rPr>
          <w:sz w:val="20"/>
          <w:szCs w:val="20"/>
          <w:lang w:val="en-GB"/>
        </w:rPr>
        <w:t xml:space="preserve"> years</w:t>
      </w:r>
      <w:r w:rsidR="008E642B" w:rsidRPr="00DA18A8">
        <w:rPr>
          <w:sz w:val="20"/>
          <w:szCs w:val="20"/>
          <w:lang w:val="en-GB"/>
        </w:rPr>
        <w:t xml:space="preserve">, </w:t>
      </w:r>
      <w:r w:rsidR="000F56ED">
        <w:rPr>
          <w:sz w:val="20"/>
          <w:szCs w:val="20"/>
          <w:lang w:val="en-GB"/>
        </w:rPr>
        <w:t xml:space="preserve">mostly for banking re-insurance </w:t>
      </w:r>
      <w:r w:rsidR="00980C80">
        <w:rPr>
          <w:sz w:val="20"/>
          <w:szCs w:val="20"/>
          <w:lang w:val="en-GB"/>
        </w:rPr>
        <w:t>clients.</w:t>
      </w:r>
    </w:p>
    <w:p w14:paraId="23D5A25C" w14:textId="77777777" w:rsidR="002A6F30" w:rsidRDefault="002A6F30" w:rsidP="00725D0E">
      <w:pPr>
        <w:numPr>
          <w:ilvl w:val="0"/>
          <w:numId w:val="1"/>
        </w:numPr>
        <w:tabs>
          <w:tab w:val="clear" w:pos="720"/>
          <w:tab w:val="num" w:pos="330"/>
        </w:tabs>
        <w:spacing w:after="60"/>
        <w:ind w:left="329"/>
        <w:jc w:val="both"/>
        <w:rPr>
          <w:sz w:val="20"/>
          <w:szCs w:val="20"/>
          <w:lang w:val="en-GB"/>
        </w:rPr>
      </w:pPr>
      <w:r>
        <w:rPr>
          <w:sz w:val="20"/>
          <w:szCs w:val="20"/>
          <w:lang w:val="en-GB"/>
        </w:rPr>
        <w:t>Development of product strategy and roadmap.</w:t>
      </w:r>
    </w:p>
    <w:p w14:paraId="55C2632F" w14:textId="77777777" w:rsidR="002A6F30" w:rsidRDefault="002A6F30" w:rsidP="00725D0E">
      <w:pPr>
        <w:numPr>
          <w:ilvl w:val="0"/>
          <w:numId w:val="1"/>
        </w:numPr>
        <w:tabs>
          <w:tab w:val="clear" w:pos="720"/>
          <w:tab w:val="num" w:pos="330"/>
        </w:tabs>
        <w:spacing w:after="60"/>
        <w:ind w:left="329"/>
        <w:jc w:val="both"/>
        <w:rPr>
          <w:sz w:val="20"/>
          <w:szCs w:val="20"/>
          <w:lang w:val="en-GB"/>
        </w:rPr>
      </w:pPr>
      <w:r>
        <w:rPr>
          <w:sz w:val="20"/>
          <w:szCs w:val="20"/>
          <w:lang w:val="en-GB"/>
        </w:rPr>
        <w:t>Monitor Market trends and competitor performance for gap analysis.</w:t>
      </w:r>
    </w:p>
    <w:p w14:paraId="1D63F205" w14:textId="77777777" w:rsidR="002A6F30" w:rsidRPr="00DA18A8" w:rsidRDefault="002A6F30" w:rsidP="00725D0E">
      <w:pPr>
        <w:numPr>
          <w:ilvl w:val="0"/>
          <w:numId w:val="1"/>
        </w:numPr>
        <w:tabs>
          <w:tab w:val="clear" w:pos="720"/>
          <w:tab w:val="num" w:pos="330"/>
        </w:tabs>
        <w:spacing w:after="60"/>
        <w:ind w:left="329"/>
        <w:jc w:val="both"/>
        <w:rPr>
          <w:sz w:val="20"/>
          <w:szCs w:val="20"/>
          <w:lang w:val="en-GB"/>
        </w:rPr>
      </w:pPr>
      <w:r>
        <w:rPr>
          <w:sz w:val="20"/>
          <w:szCs w:val="20"/>
          <w:lang w:val="en-GB"/>
        </w:rPr>
        <w:t>Vendor management.</w:t>
      </w:r>
    </w:p>
    <w:p w14:paraId="1E486B88" w14:textId="77777777" w:rsidR="00F61EA2" w:rsidRDefault="00F61EA2" w:rsidP="00725D0E">
      <w:pPr>
        <w:numPr>
          <w:ilvl w:val="0"/>
          <w:numId w:val="1"/>
        </w:numPr>
        <w:tabs>
          <w:tab w:val="clear" w:pos="720"/>
          <w:tab w:val="num" w:pos="330"/>
        </w:tabs>
        <w:spacing w:after="60"/>
        <w:ind w:left="329"/>
        <w:jc w:val="both"/>
        <w:rPr>
          <w:sz w:val="20"/>
          <w:szCs w:val="20"/>
          <w:lang w:val="en-GB"/>
        </w:rPr>
      </w:pPr>
      <w:r w:rsidRPr="00F61EA2">
        <w:rPr>
          <w:sz w:val="20"/>
          <w:szCs w:val="20"/>
          <w:lang w:val="en-GB"/>
        </w:rPr>
        <w:t xml:space="preserve">Strategy and leadership, program management, product development, negotiations, innovation, digital transformations, </w:t>
      </w:r>
      <w:r>
        <w:rPr>
          <w:sz w:val="20"/>
          <w:szCs w:val="20"/>
          <w:lang w:val="en-GB"/>
        </w:rPr>
        <w:t>vendor</w:t>
      </w:r>
      <w:r w:rsidRPr="00F61EA2">
        <w:rPr>
          <w:sz w:val="20"/>
          <w:szCs w:val="20"/>
          <w:lang w:val="en-GB"/>
        </w:rPr>
        <w:t xml:space="preserve"> management</w:t>
      </w:r>
      <w:r>
        <w:rPr>
          <w:sz w:val="20"/>
          <w:szCs w:val="20"/>
          <w:lang w:val="en-GB"/>
        </w:rPr>
        <w:t xml:space="preserve"> </w:t>
      </w:r>
      <w:r w:rsidRPr="00F61EA2">
        <w:rPr>
          <w:sz w:val="20"/>
          <w:szCs w:val="20"/>
          <w:lang w:val="en-GB"/>
        </w:rPr>
        <w:t>and Mergers and Acquisitions.</w:t>
      </w:r>
      <w:r>
        <w:rPr>
          <w:sz w:val="20"/>
          <w:szCs w:val="20"/>
          <w:lang w:val="en-GB"/>
        </w:rPr>
        <w:t xml:space="preserve"> </w:t>
      </w:r>
    </w:p>
    <w:p w14:paraId="5B51FF58" w14:textId="77777777" w:rsidR="00B3709E" w:rsidRDefault="00B3709E" w:rsidP="00725D0E">
      <w:pPr>
        <w:numPr>
          <w:ilvl w:val="0"/>
          <w:numId w:val="1"/>
        </w:numPr>
        <w:tabs>
          <w:tab w:val="clear" w:pos="720"/>
          <w:tab w:val="num" w:pos="330"/>
        </w:tabs>
        <w:spacing w:after="60"/>
        <w:ind w:left="329"/>
        <w:jc w:val="both"/>
        <w:rPr>
          <w:sz w:val="20"/>
          <w:szCs w:val="20"/>
          <w:lang w:val="en-GB"/>
        </w:rPr>
      </w:pPr>
      <w:r>
        <w:rPr>
          <w:sz w:val="20"/>
          <w:szCs w:val="20"/>
          <w:lang w:val="en-GB"/>
        </w:rPr>
        <w:t xml:space="preserve">Handled cloud migration </w:t>
      </w:r>
      <w:r w:rsidR="002A6F30">
        <w:rPr>
          <w:sz w:val="20"/>
          <w:szCs w:val="20"/>
          <w:lang w:val="en-GB"/>
        </w:rPr>
        <w:t>from</w:t>
      </w:r>
      <w:r>
        <w:rPr>
          <w:sz w:val="20"/>
          <w:szCs w:val="20"/>
          <w:lang w:val="en-GB"/>
        </w:rPr>
        <w:t xml:space="preserve"> </w:t>
      </w:r>
      <w:r w:rsidR="00DF3D05">
        <w:rPr>
          <w:sz w:val="20"/>
          <w:szCs w:val="20"/>
          <w:lang w:val="en-GB"/>
        </w:rPr>
        <w:t>on-premises</w:t>
      </w:r>
      <w:r>
        <w:rPr>
          <w:sz w:val="20"/>
          <w:szCs w:val="20"/>
          <w:lang w:val="en-GB"/>
        </w:rPr>
        <w:t xml:space="preserve"> application to </w:t>
      </w:r>
      <w:r w:rsidR="00A80076">
        <w:rPr>
          <w:sz w:val="20"/>
          <w:szCs w:val="20"/>
          <w:lang w:val="en-GB"/>
        </w:rPr>
        <w:t xml:space="preserve">Microsoft </w:t>
      </w:r>
      <w:r>
        <w:rPr>
          <w:sz w:val="20"/>
          <w:szCs w:val="20"/>
          <w:lang w:val="en-GB"/>
        </w:rPr>
        <w:t>Azure</w:t>
      </w:r>
      <w:r w:rsidR="00A80076">
        <w:rPr>
          <w:sz w:val="20"/>
          <w:szCs w:val="20"/>
          <w:lang w:val="en-GB"/>
        </w:rPr>
        <w:t>.</w:t>
      </w:r>
    </w:p>
    <w:bookmarkEnd w:id="2"/>
    <w:p w14:paraId="73BDC2FC" w14:textId="77777777" w:rsidR="009B0E89" w:rsidRPr="008F6E29" w:rsidRDefault="009B0E89" w:rsidP="00F06E70">
      <w:pPr>
        <w:keepNext/>
        <w:pBdr>
          <w:top w:val="single" w:sz="6" w:space="1" w:color="auto"/>
          <w:left w:val="single" w:sz="6" w:space="4" w:color="auto"/>
          <w:bottom w:val="single" w:sz="6" w:space="1" w:color="auto"/>
          <w:right w:val="single" w:sz="6" w:space="4" w:color="auto"/>
        </w:pBdr>
        <w:shd w:val="clear" w:color="auto" w:fill="D9D9D9"/>
        <w:spacing w:before="120" w:after="120"/>
        <w:ind w:left="720" w:hanging="720"/>
        <w:jc w:val="both"/>
        <w:outlineLvl w:val="3"/>
        <w:rPr>
          <w:b/>
          <w:sz w:val="24"/>
          <w:lang w:val="en-GB"/>
        </w:rPr>
      </w:pPr>
      <w:r w:rsidRPr="008F6E29">
        <w:rPr>
          <w:b/>
          <w:sz w:val="24"/>
          <w:lang w:val="en-GB"/>
        </w:rPr>
        <w:t>Education and Certifications</w:t>
      </w:r>
    </w:p>
    <w:p w14:paraId="51EE2C97" w14:textId="77777777" w:rsidR="00B764A2" w:rsidRDefault="00B764A2" w:rsidP="007274FB">
      <w:pPr>
        <w:numPr>
          <w:ilvl w:val="0"/>
          <w:numId w:val="14"/>
        </w:numPr>
        <w:tabs>
          <w:tab w:val="clear" w:pos="720"/>
          <w:tab w:val="num" w:pos="330"/>
          <w:tab w:val="left" w:pos="1440"/>
          <w:tab w:val="left" w:pos="2160"/>
          <w:tab w:val="left" w:pos="2880"/>
          <w:tab w:val="left" w:pos="3600"/>
          <w:tab w:val="left" w:pos="4320"/>
          <w:tab w:val="left" w:pos="5040"/>
        </w:tabs>
        <w:spacing w:after="60"/>
        <w:ind w:left="329" w:hanging="357"/>
        <w:rPr>
          <w:b/>
          <w:sz w:val="20"/>
          <w:szCs w:val="20"/>
          <w:lang w:val="en-GB"/>
        </w:rPr>
      </w:pPr>
      <w:r w:rsidRPr="00B764A2">
        <w:rPr>
          <w:b/>
          <w:bCs/>
        </w:rPr>
        <w:t xml:space="preserve">Leadership </w:t>
      </w:r>
      <w:r>
        <w:rPr>
          <w:b/>
          <w:bCs/>
        </w:rPr>
        <w:t>Program</w:t>
      </w:r>
      <w:r w:rsidRPr="00B764A2">
        <w:rPr>
          <w:b/>
          <w:bCs/>
        </w:rPr>
        <w:t>,</w:t>
      </w:r>
      <w:r>
        <w:t xml:space="preserve"> </w:t>
      </w:r>
      <w:r w:rsidRPr="00CC68F5">
        <w:rPr>
          <w:b/>
          <w:bCs/>
          <w:highlight w:val="yellow"/>
        </w:rPr>
        <w:t>London Business School, UK</w:t>
      </w:r>
    </w:p>
    <w:p w14:paraId="39317E30" w14:textId="77777777" w:rsidR="00EF3F8B" w:rsidRPr="00DA18A8" w:rsidRDefault="00EF3F8B" w:rsidP="007274FB">
      <w:pPr>
        <w:numPr>
          <w:ilvl w:val="0"/>
          <w:numId w:val="14"/>
        </w:numPr>
        <w:tabs>
          <w:tab w:val="clear" w:pos="720"/>
          <w:tab w:val="num" w:pos="330"/>
          <w:tab w:val="left" w:pos="1440"/>
          <w:tab w:val="left" w:pos="2160"/>
          <w:tab w:val="left" w:pos="2880"/>
          <w:tab w:val="left" w:pos="3600"/>
          <w:tab w:val="left" w:pos="4320"/>
          <w:tab w:val="left" w:pos="5040"/>
        </w:tabs>
        <w:spacing w:after="60"/>
        <w:ind w:left="329" w:hanging="357"/>
        <w:rPr>
          <w:b/>
          <w:sz w:val="20"/>
          <w:szCs w:val="20"/>
          <w:lang w:val="en-GB"/>
        </w:rPr>
      </w:pPr>
      <w:r w:rsidRPr="001F639A">
        <w:rPr>
          <w:b/>
          <w:sz w:val="20"/>
          <w:szCs w:val="20"/>
          <w:lang w:val="en-GB"/>
        </w:rPr>
        <w:t>B</w:t>
      </w:r>
      <w:r w:rsidR="00107810">
        <w:rPr>
          <w:b/>
          <w:sz w:val="20"/>
          <w:szCs w:val="20"/>
          <w:lang w:val="en-GB"/>
        </w:rPr>
        <w:t xml:space="preserve">achelor of Engineering </w:t>
      </w:r>
      <w:r w:rsidRPr="001F639A">
        <w:rPr>
          <w:b/>
          <w:sz w:val="20"/>
          <w:szCs w:val="20"/>
          <w:lang w:val="en-GB"/>
        </w:rPr>
        <w:t>(</w:t>
      </w:r>
      <w:r w:rsidR="00E536C6">
        <w:rPr>
          <w:b/>
          <w:sz w:val="20"/>
          <w:szCs w:val="20"/>
          <w:lang w:val="en-GB"/>
        </w:rPr>
        <w:t>Electronics &amp; Communication</w:t>
      </w:r>
      <w:r w:rsidRPr="001F639A">
        <w:rPr>
          <w:b/>
          <w:sz w:val="20"/>
          <w:szCs w:val="20"/>
          <w:lang w:val="en-GB"/>
        </w:rPr>
        <w:t>)</w:t>
      </w:r>
      <w:r w:rsidRPr="00DA18A8">
        <w:rPr>
          <w:sz w:val="20"/>
          <w:szCs w:val="20"/>
          <w:lang w:val="en-GB"/>
        </w:rPr>
        <w:t>.</w:t>
      </w:r>
    </w:p>
    <w:p w14:paraId="3AC2CF67" w14:textId="77777777" w:rsidR="00E51922" w:rsidRPr="00EE1E53" w:rsidRDefault="003D670E" w:rsidP="0075043D">
      <w:pPr>
        <w:numPr>
          <w:ilvl w:val="0"/>
          <w:numId w:val="15"/>
        </w:numPr>
        <w:tabs>
          <w:tab w:val="clear" w:pos="720"/>
          <w:tab w:val="num" w:pos="330"/>
          <w:tab w:val="left" w:pos="1440"/>
          <w:tab w:val="left" w:pos="2160"/>
          <w:tab w:val="left" w:pos="2880"/>
          <w:tab w:val="left" w:pos="3600"/>
          <w:tab w:val="left" w:pos="4320"/>
          <w:tab w:val="left" w:pos="5040"/>
        </w:tabs>
        <w:spacing w:after="60"/>
        <w:ind w:left="329"/>
        <w:rPr>
          <w:b/>
          <w:sz w:val="20"/>
          <w:szCs w:val="20"/>
          <w:lang w:val="en-GB"/>
        </w:rPr>
      </w:pPr>
      <w:r w:rsidRPr="001F639A">
        <w:rPr>
          <w:b/>
          <w:sz w:val="20"/>
          <w:szCs w:val="20"/>
          <w:lang w:val="en-GB"/>
        </w:rPr>
        <w:t>M</w:t>
      </w:r>
      <w:r w:rsidR="00140EB9">
        <w:rPr>
          <w:b/>
          <w:sz w:val="20"/>
          <w:szCs w:val="20"/>
          <w:lang w:val="en-GB"/>
        </w:rPr>
        <w:t xml:space="preserve">icrosoft </w:t>
      </w:r>
      <w:r w:rsidRPr="001F639A">
        <w:rPr>
          <w:b/>
          <w:sz w:val="20"/>
          <w:szCs w:val="20"/>
          <w:lang w:val="en-GB"/>
        </w:rPr>
        <w:t>C</w:t>
      </w:r>
      <w:r w:rsidR="00140EB9">
        <w:rPr>
          <w:b/>
          <w:sz w:val="20"/>
          <w:szCs w:val="20"/>
          <w:lang w:val="en-GB"/>
        </w:rPr>
        <w:t xml:space="preserve">ertified </w:t>
      </w:r>
      <w:r w:rsidR="00CF37DA">
        <w:rPr>
          <w:b/>
          <w:sz w:val="20"/>
          <w:szCs w:val="20"/>
          <w:lang w:val="en-GB"/>
        </w:rPr>
        <w:t>Solution Developer</w:t>
      </w:r>
      <w:r w:rsidR="00912D62">
        <w:rPr>
          <w:b/>
          <w:sz w:val="20"/>
          <w:szCs w:val="20"/>
          <w:lang w:val="en-GB"/>
        </w:rPr>
        <w:t xml:space="preserve"> (MC</w:t>
      </w:r>
      <w:r w:rsidR="00CF37DA">
        <w:rPr>
          <w:b/>
          <w:sz w:val="20"/>
          <w:szCs w:val="20"/>
          <w:lang w:val="en-GB"/>
        </w:rPr>
        <w:t>SD</w:t>
      </w:r>
      <w:r w:rsidR="00D61D8A">
        <w:rPr>
          <w:b/>
          <w:sz w:val="20"/>
          <w:szCs w:val="20"/>
          <w:lang w:val="en-GB"/>
        </w:rPr>
        <w:t xml:space="preserve"> </w:t>
      </w:r>
      <w:r w:rsidR="00F94933">
        <w:rPr>
          <w:b/>
          <w:sz w:val="20"/>
          <w:szCs w:val="20"/>
          <w:lang w:val="en-GB"/>
        </w:rPr>
        <w:t>.NET</w:t>
      </w:r>
      <w:r w:rsidR="00912D62">
        <w:rPr>
          <w:b/>
          <w:sz w:val="20"/>
          <w:szCs w:val="20"/>
          <w:lang w:val="en-GB"/>
        </w:rPr>
        <w:t>)</w:t>
      </w:r>
    </w:p>
    <w:p w14:paraId="5E9B85B2" w14:textId="77777777" w:rsidR="00EE1E53" w:rsidRPr="00CC68F5" w:rsidRDefault="00A96DA3" w:rsidP="0075043D">
      <w:pPr>
        <w:numPr>
          <w:ilvl w:val="0"/>
          <w:numId w:val="15"/>
        </w:numPr>
        <w:tabs>
          <w:tab w:val="clear" w:pos="720"/>
          <w:tab w:val="num" w:pos="330"/>
          <w:tab w:val="left" w:pos="1440"/>
          <w:tab w:val="left" w:pos="2160"/>
          <w:tab w:val="left" w:pos="2880"/>
          <w:tab w:val="left" w:pos="3600"/>
          <w:tab w:val="left" w:pos="4320"/>
          <w:tab w:val="left" w:pos="5040"/>
        </w:tabs>
        <w:spacing w:after="60"/>
        <w:ind w:left="329"/>
        <w:rPr>
          <w:b/>
          <w:sz w:val="20"/>
          <w:szCs w:val="20"/>
          <w:lang w:val="en-GB"/>
        </w:rPr>
      </w:pPr>
      <w:r w:rsidRPr="00CC68F5">
        <w:rPr>
          <w:b/>
          <w:bCs/>
          <w:sz w:val="20"/>
          <w:szCs w:val="20"/>
          <w:lang w:val="en-GB"/>
        </w:rPr>
        <w:t xml:space="preserve">Strong in </w:t>
      </w:r>
      <w:r w:rsidR="00DA3987" w:rsidRPr="00CC68F5">
        <w:rPr>
          <w:b/>
          <w:bCs/>
          <w:sz w:val="20"/>
          <w:szCs w:val="20"/>
          <w:lang w:val="en-GB"/>
        </w:rPr>
        <w:t>Product Management</w:t>
      </w:r>
      <w:r w:rsidR="00CC68F5" w:rsidRPr="00CC68F5">
        <w:rPr>
          <w:b/>
          <w:bCs/>
          <w:sz w:val="20"/>
          <w:szCs w:val="20"/>
          <w:lang w:val="en-GB"/>
        </w:rPr>
        <w:t xml:space="preserve">, </w:t>
      </w:r>
      <w:r w:rsidRPr="00CC68F5">
        <w:rPr>
          <w:b/>
          <w:bCs/>
          <w:sz w:val="20"/>
          <w:szCs w:val="20"/>
          <w:lang w:val="en-GB"/>
        </w:rPr>
        <w:t>Azure DevOps</w:t>
      </w:r>
      <w:r w:rsidR="00CC68F5" w:rsidRPr="00CC68F5">
        <w:rPr>
          <w:b/>
          <w:bCs/>
          <w:sz w:val="20"/>
          <w:szCs w:val="20"/>
          <w:lang w:val="en-GB"/>
        </w:rPr>
        <w:t xml:space="preserve">, </w:t>
      </w:r>
      <w:r w:rsidR="00EE1E53" w:rsidRPr="00CC68F5">
        <w:rPr>
          <w:b/>
          <w:sz w:val="20"/>
          <w:szCs w:val="20"/>
          <w:lang w:val="en-GB"/>
        </w:rPr>
        <w:t>Performance Management</w:t>
      </w:r>
    </w:p>
    <w:p w14:paraId="0F64F15B" w14:textId="77777777" w:rsidR="00424745" w:rsidRPr="0098504A" w:rsidRDefault="00424745" w:rsidP="00F06E70">
      <w:pPr>
        <w:keepNext/>
        <w:pBdr>
          <w:top w:val="single" w:sz="6" w:space="1" w:color="auto"/>
          <w:left w:val="single" w:sz="6" w:space="4" w:color="auto"/>
          <w:bottom w:val="single" w:sz="6" w:space="1" w:color="auto"/>
          <w:right w:val="single" w:sz="6" w:space="4" w:color="auto"/>
        </w:pBdr>
        <w:shd w:val="clear" w:color="auto" w:fill="D9D9D9"/>
        <w:tabs>
          <w:tab w:val="left" w:pos="1440"/>
          <w:tab w:val="left" w:pos="2160"/>
          <w:tab w:val="left" w:pos="2880"/>
          <w:tab w:val="left" w:pos="3600"/>
          <w:tab w:val="left" w:pos="4320"/>
          <w:tab w:val="left" w:pos="5040"/>
        </w:tabs>
        <w:spacing w:before="120" w:after="120"/>
        <w:ind w:left="720" w:hanging="720"/>
        <w:jc w:val="both"/>
        <w:outlineLvl w:val="3"/>
        <w:rPr>
          <w:b/>
          <w:sz w:val="24"/>
          <w:lang w:val="en-GB"/>
        </w:rPr>
      </w:pPr>
      <w:r w:rsidRPr="0098504A">
        <w:rPr>
          <w:b/>
          <w:sz w:val="24"/>
          <w:lang w:val="en-GB"/>
        </w:rPr>
        <w:t>Skills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2"/>
      </w:tblGrid>
      <w:tr w:rsidR="00DF3B12" w:rsidRPr="00EE7315" w14:paraId="08AD4F14" w14:textId="77777777" w:rsidTr="00EE7315">
        <w:tc>
          <w:tcPr>
            <w:tcW w:w="4621" w:type="dxa"/>
            <w:shd w:val="clear" w:color="auto" w:fill="auto"/>
          </w:tcPr>
          <w:p w14:paraId="2E8BF4EB" w14:textId="77777777" w:rsidR="00DF3B12" w:rsidRPr="00EE7315" w:rsidRDefault="00DF3B12" w:rsidP="00EE7315">
            <w:pPr>
              <w:spacing w:before="60" w:after="60"/>
              <w:jc w:val="center"/>
              <w:rPr>
                <w:b/>
                <w:bCs/>
                <w:sz w:val="20"/>
                <w:szCs w:val="20"/>
                <w:lang w:val="en-GB"/>
              </w:rPr>
            </w:pPr>
            <w:r w:rsidRPr="00EE7315">
              <w:rPr>
                <w:b/>
                <w:bCs/>
                <w:sz w:val="20"/>
                <w:szCs w:val="20"/>
                <w:highlight w:val="yellow"/>
                <w:lang w:val="en-GB"/>
              </w:rPr>
              <w:t>Business Knowledge</w:t>
            </w:r>
          </w:p>
        </w:tc>
        <w:tc>
          <w:tcPr>
            <w:tcW w:w="4622" w:type="dxa"/>
            <w:shd w:val="clear" w:color="auto" w:fill="auto"/>
          </w:tcPr>
          <w:p w14:paraId="4A3FB270" w14:textId="77777777" w:rsidR="00DF3B12" w:rsidRPr="00EE7315" w:rsidRDefault="00DF3B12" w:rsidP="00EE7315">
            <w:pPr>
              <w:spacing w:before="60" w:after="60"/>
              <w:jc w:val="center"/>
              <w:rPr>
                <w:b/>
                <w:bCs/>
                <w:sz w:val="20"/>
                <w:szCs w:val="20"/>
                <w:highlight w:val="yellow"/>
                <w:lang w:val="en-GB"/>
              </w:rPr>
            </w:pPr>
            <w:r w:rsidRPr="00EE7315">
              <w:rPr>
                <w:b/>
                <w:bCs/>
                <w:sz w:val="20"/>
                <w:szCs w:val="20"/>
                <w:highlight w:val="yellow"/>
                <w:lang w:val="en-GB"/>
              </w:rPr>
              <w:t>Technical Knowledge</w:t>
            </w:r>
          </w:p>
        </w:tc>
      </w:tr>
      <w:tr w:rsidR="00DF3B12" w:rsidRPr="00EE7315" w14:paraId="009F1E92" w14:textId="77777777" w:rsidTr="00EE7315">
        <w:tc>
          <w:tcPr>
            <w:tcW w:w="4621" w:type="dxa"/>
            <w:shd w:val="clear" w:color="auto" w:fill="auto"/>
          </w:tcPr>
          <w:p w14:paraId="7BBF6450" w14:textId="77777777" w:rsidR="006A57C0" w:rsidRPr="00EE7315" w:rsidRDefault="00500438" w:rsidP="00EE7315">
            <w:pPr>
              <w:spacing w:before="60" w:after="60"/>
              <w:jc w:val="both"/>
              <w:rPr>
                <w:sz w:val="20"/>
                <w:szCs w:val="20"/>
                <w:u w:val="single"/>
                <w:lang w:val="en-GB"/>
              </w:rPr>
            </w:pPr>
            <w:r w:rsidRPr="00EE7315">
              <w:rPr>
                <w:b/>
                <w:bCs/>
                <w:sz w:val="20"/>
                <w:szCs w:val="20"/>
                <w:u w:val="single"/>
                <w:lang w:val="en-GB"/>
              </w:rPr>
              <w:t>Insurance/</w:t>
            </w:r>
            <w:r w:rsidR="006A57C0" w:rsidRPr="00EE7315">
              <w:rPr>
                <w:b/>
                <w:bCs/>
                <w:sz w:val="20"/>
                <w:szCs w:val="20"/>
                <w:u w:val="single"/>
                <w:lang w:val="en-GB"/>
              </w:rPr>
              <w:t>Reinsurance:</w:t>
            </w:r>
            <w:r w:rsidR="006A57C0" w:rsidRPr="00EE7315">
              <w:rPr>
                <w:sz w:val="20"/>
                <w:szCs w:val="20"/>
                <w:u w:val="single"/>
                <w:lang w:val="en-GB"/>
              </w:rPr>
              <w:t xml:space="preserve"> </w:t>
            </w:r>
          </w:p>
          <w:p w14:paraId="78785E26" w14:textId="77777777" w:rsidR="00DF3B12" w:rsidRPr="00EE7315" w:rsidRDefault="006A57C0" w:rsidP="00EE7315">
            <w:pPr>
              <w:spacing w:before="60" w:after="60"/>
              <w:jc w:val="both"/>
              <w:rPr>
                <w:sz w:val="20"/>
                <w:szCs w:val="20"/>
                <w:lang w:val="en-GB"/>
              </w:rPr>
            </w:pPr>
            <w:r w:rsidRPr="00EE7315">
              <w:rPr>
                <w:sz w:val="20"/>
                <w:szCs w:val="20"/>
                <w:lang w:val="en-GB"/>
              </w:rPr>
              <w:t>Exposure Modelling for Casualty, Property, Marine and Aviation Business. Automating the underwriting process.</w:t>
            </w:r>
          </w:p>
        </w:tc>
        <w:tc>
          <w:tcPr>
            <w:tcW w:w="4622" w:type="dxa"/>
            <w:shd w:val="clear" w:color="auto" w:fill="auto"/>
          </w:tcPr>
          <w:p w14:paraId="3CC0D935" w14:textId="77777777" w:rsidR="00DF3B12" w:rsidRPr="00EE7315" w:rsidRDefault="00714348" w:rsidP="00EE7315">
            <w:pPr>
              <w:spacing w:before="60" w:after="60"/>
              <w:jc w:val="both"/>
              <w:rPr>
                <w:b/>
                <w:bCs/>
                <w:sz w:val="20"/>
                <w:szCs w:val="20"/>
                <w:u w:val="single"/>
                <w:lang w:val="en-GB"/>
              </w:rPr>
            </w:pPr>
            <w:r w:rsidRPr="00EE7315">
              <w:rPr>
                <w:b/>
                <w:bCs/>
                <w:sz w:val="20"/>
                <w:szCs w:val="20"/>
                <w:u w:val="single"/>
                <w:lang w:val="en-GB"/>
              </w:rPr>
              <w:t>Ms Azure</w:t>
            </w:r>
            <w:r w:rsidR="00274E5C" w:rsidRPr="00EE7315">
              <w:rPr>
                <w:b/>
                <w:bCs/>
                <w:sz w:val="20"/>
                <w:szCs w:val="20"/>
                <w:u w:val="single"/>
                <w:lang w:val="en-GB"/>
              </w:rPr>
              <w:t>:</w:t>
            </w:r>
          </w:p>
          <w:p w14:paraId="4D599467" w14:textId="77777777" w:rsidR="00274E5C" w:rsidRPr="00EE7315" w:rsidRDefault="003A11CD" w:rsidP="00EE7315">
            <w:pPr>
              <w:spacing w:before="60" w:after="60"/>
              <w:jc w:val="both"/>
              <w:rPr>
                <w:b/>
                <w:bCs/>
                <w:sz w:val="20"/>
                <w:szCs w:val="20"/>
                <w:lang w:val="en-GB"/>
              </w:rPr>
            </w:pPr>
            <w:r w:rsidRPr="00EE7315">
              <w:rPr>
                <w:sz w:val="20"/>
                <w:szCs w:val="20"/>
                <w:lang w:val="en-GB"/>
              </w:rPr>
              <w:t>Migration of web apps and databases to Microsoft Azure.</w:t>
            </w:r>
          </w:p>
        </w:tc>
      </w:tr>
      <w:tr w:rsidR="00274E5C" w:rsidRPr="00EE7315" w14:paraId="2DD8A587" w14:textId="77777777" w:rsidTr="00EE7315">
        <w:tc>
          <w:tcPr>
            <w:tcW w:w="4621" w:type="dxa"/>
            <w:shd w:val="clear" w:color="auto" w:fill="auto"/>
          </w:tcPr>
          <w:p w14:paraId="736470C5" w14:textId="77777777" w:rsidR="00274E5C" w:rsidRPr="00EE7315" w:rsidRDefault="00C81C64" w:rsidP="00EE7315">
            <w:pPr>
              <w:spacing w:before="60" w:after="60"/>
              <w:jc w:val="both"/>
              <w:rPr>
                <w:b/>
                <w:bCs/>
                <w:sz w:val="20"/>
                <w:szCs w:val="20"/>
                <w:u w:val="single"/>
                <w:lang w:val="en-GB"/>
              </w:rPr>
            </w:pPr>
            <w:r w:rsidRPr="00EE7315">
              <w:rPr>
                <w:b/>
                <w:bCs/>
                <w:sz w:val="20"/>
                <w:szCs w:val="20"/>
                <w:u w:val="single"/>
                <w:lang w:val="en-GB"/>
              </w:rPr>
              <w:t>Reinsurance:</w:t>
            </w:r>
          </w:p>
          <w:p w14:paraId="6F473C70" w14:textId="77777777" w:rsidR="00C81C64" w:rsidRPr="00EE7315" w:rsidRDefault="00C81C64" w:rsidP="00EE7315">
            <w:pPr>
              <w:spacing w:before="60" w:after="60"/>
              <w:jc w:val="both"/>
              <w:rPr>
                <w:sz w:val="20"/>
                <w:szCs w:val="20"/>
                <w:lang w:val="en-GB"/>
              </w:rPr>
            </w:pPr>
            <w:r w:rsidRPr="00EE7315">
              <w:rPr>
                <w:sz w:val="20"/>
                <w:szCs w:val="20"/>
                <w:lang w:val="en-GB"/>
              </w:rPr>
              <w:t xml:space="preserve">Catastrophic Loss Reporting, Exposure Reporting, RDS Automation </w:t>
            </w:r>
          </w:p>
        </w:tc>
        <w:tc>
          <w:tcPr>
            <w:tcW w:w="4622" w:type="dxa"/>
            <w:shd w:val="clear" w:color="auto" w:fill="auto"/>
          </w:tcPr>
          <w:p w14:paraId="1AE67845" w14:textId="77777777" w:rsidR="00A33629" w:rsidRPr="00EE7315" w:rsidRDefault="00274E5C" w:rsidP="00A33629">
            <w:pPr>
              <w:spacing w:before="60" w:after="60"/>
              <w:jc w:val="both"/>
              <w:rPr>
                <w:b/>
                <w:bCs/>
                <w:sz w:val="20"/>
                <w:szCs w:val="20"/>
                <w:u w:val="single"/>
                <w:lang w:val="en-GB"/>
              </w:rPr>
            </w:pPr>
            <w:r w:rsidRPr="00EE7315">
              <w:rPr>
                <w:b/>
                <w:bCs/>
                <w:sz w:val="20"/>
                <w:szCs w:val="20"/>
                <w:u w:val="single"/>
                <w:lang w:val="en-GB"/>
              </w:rPr>
              <w:t>Web Technology</w:t>
            </w:r>
            <w:r w:rsidR="00A33629">
              <w:rPr>
                <w:b/>
                <w:bCs/>
                <w:sz w:val="20"/>
                <w:szCs w:val="20"/>
                <w:u w:val="single"/>
                <w:lang w:val="en-GB"/>
              </w:rPr>
              <w:t>/</w:t>
            </w:r>
            <w:r w:rsidR="00A33629" w:rsidRPr="00EE7315">
              <w:rPr>
                <w:b/>
                <w:bCs/>
                <w:sz w:val="20"/>
                <w:szCs w:val="20"/>
                <w:u w:val="single"/>
                <w:lang w:val="en-GB"/>
              </w:rPr>
              <w:t xml:space="preserve"> Programming Languages:</w:t>
            </w:r>
          </w:p>
          <w:p w14:paraId="16A0B1FB" w14:textId="77777777" w:rsidR="00274E5C" w:rsidRPr="00EE7315" w:rsidRDefault="00274E5C" w:rsidP="00EE7315">
            <w:pPr>
              <w:spacing w:before="60" w:after="60"/>
              <w:jc w:val="both"/>
              <w:rPr>
                <w:b/>
                <w:bCs/>
                <w:sz w:val="20"/>
                <w:szCs w:val="20"/>
                <w:lang w:val="en-GB"/>
              </w:rPr>
            </w:pPr>
            <w:r w:rsidRPr="00EE7315">
              <w:rPr>
                <w:sz w:val="20"/>
                <w:szCs w:val="20"/>
                <w:lang w:val="en-GB"/>
              </w:rPr>
              <w:t>Angular</w:t>
            </w:r>
            <w:r w:rsidR="00F61EA2">
              <w:rPr>
                <w:sz w:val="20"/>
                <w:szCs w:val="20"/>
                <w:lang w:val="en-GB"/>
              </w:rPr>
              <w:t xml:space="preserve"> </w:t>
            </w:r>
            <w:r w:rsidR="002A2E0A">
              <w:rPr>
                <w:sz w:val="20"/>
                <w:szCs w:val="20"/>
                <w:lang w:val="en-GB"/>
              </w:rPr>
              <w:t>8</w:t>
            </w:r>
            <w:r w:rsidR="00FF55C3" w:rsidRPr="00EE7315">
              <w:rPr>
                <w:sz w:val="20"/>
                <w:szCs w:val="20"/>
                <w:lang w:val="en-GB"/>
              </w:rPr>
              <w:t>,</w:t>
            </w:r>
            <w:r w:rsidRPr="00EE7315">
              <w:rPr>
                <w:sz w:val="20"/>
                <w:szCs w:val="20"/>
                <w:lang w:val="en-GB"/>
              </w:rPr>
              <w:t xml:space="preserve"> </w:t>
            </w:r>
            <w:r w:rsidR="00CB1A78" w:rsidRPr="00EE7315">
              <w:rPr>
                <w:sz w:val="20"/>
                <w:szCs w:val="20"/>
                <w:lang w:val="en-GB"/>
              </w:rPr>
              <w:t>Python</w:t>
            </w:r>
            <w:r w:rsidR="00CB1A78">
              <w:rPr>
                <w:sz w:val="20"/>
                <w:szCs w:val="20"/>
                <w:lang w:val="en-GB"/>
              </w:rPr>
              <w:t xml:space="preserve">, </w:t>
            </w:r>
            <w:r w:rsidRPr="00EE7315">
              <w:rPr>
                <w:sz w:val="20"/>
                <w:szCs w:val="20"/>
                <w:lang w:val="en-GB"/>
              </w:rPr>
              <w:t>ASP.NET, HTML</w:t>
            </w:r>
            <w:r w:rsidR="00A33629">
              <w:rPr>
                <w:sz w:val="20"/>
                <w:szCs w:val="20"/>
                <w:lang w:val="en-GB"/>
              </w:rPr>
              <w:t xml:space="preserve"> 5</w:t>
            </w:r>
            <w:r w:rsidRPr="00EE7315">
              <w:rPr>
                <w:sz w:val="20"/>
                <w:szCs w:val="20"/>
                <w:lang w:val="en-GB"/>
              </w:rPr>
              <w:t>, CSS, JavaScript, XML, XSLT, XSD</w:t>
            </w:r>
            <w:r w:rsidR="00A33629">
              <w:rPr>
                <w:sz w:val="20"/>
                <w:szCs w:val="20"/>
                <w:lang w:val="en-GB"/>
              </w:rPr>
              <w:t xml:space="preserve">/ </w:t>
            </w:r>
            <w:r w:rsidR="00A33629" w:rsidRPr="00EE7315">
              <w:rPr>
                <w:sz w:val="20"/>
                <w:szCs w:val="20"/>
                <w:lang w:val="en-GB"/>
              </w:rPr>
              <w:t>Visual C#, VB 6</w:t>
            </w:r>
          </w:p>
        </w:tc>
      </w:tr>
      <w:tr w:rsidR="00274E5C" w:rsidRPr="00EE7315" w14:paraId="3CFC2E60" w14:textId="77777777" w:rsidTr="00EE7315">
        <w:tc>
          <w:tcPr>
            <w:tcW w:w="4621" w:type="dxa"/>
            <w:shd w:val="clear" w:color="auto" w:fill="auto"/>
          </w:tcPr>
          <w:p w14:paraId="6B53007C" w14:textId="77777777" w:rsidR="00C81C64" w:rsidRPr="00EE7315" w:rsidRDefault="00C81C64" w:rsidP="00EE7315">
            <w:pPr>
              <w:spacing w:before="60" w:after="60"/>
              <w:jc w:val="both"/>
              <w:rPr>
                <w:b/>
                <w:bCs/>
                <w:sz w:val="20"/>
                <w:szCs w:val="20"/>
                <w:u w:val="single"/>
                <w:lang w:val="en-GB"/>
              </w:rPr>
            </w:pPr>
            <w:r w:rsidRPr="00EE7315">
              <w:rPr>
                <w:b/>
                <w:bCs/>
                <w:sz w:val="20"/>
                <w:szCs w:val="20"/>
                <w:u w:val="single"/>
                <w:lang w:val="en-GB"/>
              </w:rPr>
              <w:t>Banking:</w:t>
            </w:r>
          </w:p>
          <w:p w14:paraId="6A468A15" w14:textId="77777777" w:rsidR="00274E5C" w:rsidRPr="00EE7315" w:rsidRDefault="00C81C64" w:rsidP="00EE7315">
            <w:pPr>
              <w:spacing w:before="60" w:after="60"/>
              <w:jc w:val="both"/>
              <w:rPr>
                <w:sz w:val="20"/>
                <w:szCs w:val="20"/>
                <w:lang w:val="en-GB"/>
              </w:rPr>
            </w:pPr>
            <w:r w:rsidRPr="00EE7315">
              <w:rPr>
                <w:sz w:val="20"/>
                <w:szCs w:val="20"/>
                <w:lang w:val="en-GB"/>
              </w:rPr>
              <w:t>Automation of Payment Processing System.</w:t>
            </w:r>
          </w:p>
          <w:p w14:paraId="2F2C3D58" w14:textId="77777777" w:rsidR="007363F3" w:rsidRPr="00EE7315" w:rsidRDefault="007363F3" w:rsidP="00EE7315">
            <w:pPr>
              <w:spacing w:before="60" w:after="60"/>
              <w:jc w:val="both"/>
              <w:rPr>
                <w:sz w:val="20"/>
                <w:szCs w:val="20"/>
                <w:lang w:val="en-GB"/>
              </w:rPr>
            </w:pPr>
            <w:r w:rsidRPr="00EE7315">
              <w:rPr>
                <w:sz w:val="20"/>
                <w:szCs w:val="20"/>
                <w:lang w:val="en-GB"/>
              </w:rPr>
              <w:t>Check Clearing System.</w:t>
            </w:r>
          </w:p>
        </w:tc>
        <w:tc>
          <w:tcPr>
            <w:tcW w:w="4622" w:type="dxa"/>
            <w:shd w:val="clear" w:color="auto" w:fill="auto"/>
          </w:tcPr>
          <w:p w14:paraId="4F3A1A28" w14:textId="77777777" w:rsidR="00274E5C" w:rsidRPr="00A33629" w:rsidRDefault="00274E5C" w:rsidP="00EE7315">
            <w:pPr>
              <w:spacing w:before="60" w:after="60"/>
              <w:jc w:val="both"/>
              <w:rPr>
                <w:b/>
                <w:bCs/>
                <w:sz w:val="20"/>
                <w:szCs w:val="20"/>
                <w:u w:val="single"/>
                <w:lang w:val="en-GB"/>
              </w:rPr>
            </w:pPr>
            <w:r w:rsidRPr="00EE7315">
              <w:rPr>
                <w:b/>
                <w:bCs/>
                <w:sz w:val="20"/>
                <w:szCs w:val="20"/>
                <w:lang w:val="en-GB"/>
              </w:rPr>
              <w:t>Databases</w:t>
            </w:r>
            <w:r w:rsidR="00A33629">
              <w:rPr>
                <w:b/>
                <w:bCs/>
                <w:sz w:val="20"/>
                <w:szCs w:val="20"/>
                <w:lang w:val="en-GB"/>
              </w:rPr>
              <w:t>/</w:t>
            </w:r>
            <w:r w:rsidR="00A33629" w:rsidRPr="00EE7315">
              <w:rPr>
                <w:b/>
                <w:bCs/>
                <w:sz w:val="20"/>
                <w:szCs w:val="20"/>
                <w:u w:val="single"/>
                <w:lang w:val="en-GB"/>
              </w:rPr>
              <w:t xml:space="preserve"> Business Intelligence:</w:t>
            </w:r>
          </w:p>
          <w:p w14:paraId="030A4B6C" w14:textId="77777777" w:rsidR="00274E5C" w:rsidRPr="00EE7315" w:rsidRDefault="00274E5C" w:rsidP="00EE7315">
            <w:pPr>
              <w:spacing w:before="60" w:after="60"/>
              <w:jc w:val="both"/>
              <w:rPr>
                <w:b/>
                <w:bCs/>
                <w:sz w:val="20"/>
                <w:szCs w:val="20"/>
                <w:lang w:val="en-GB"/>
              </w:rPr>
            </w:pPr>
            <w:r w:rsidRPr="00EE7315">
              <w:rPr>
                <w:sz w:val="20"/>
                <w:szCs w:val="20"/>
                <w:lang w:val="en-GB"/>
              </w:rPr>
              <w:t>MS SQL Server 2016/2008</w:t>
            </w:r>
            <w:r w:rsidR="00A33629">
              <w:rPr>
                <w:sz w:val="20"/>
                <w:szCs w:val="20"/>
                <w:lang w:val="en-GB"/>
              </w:rPr>
              <w:t>/</w:t>
            </w:r>
            <w:r w:rsidR="00A33629" w:rsidRPr="00EE7315">
              <w:rPr>
                <w:sz w:val="20"/>
                <w:szCs w:val="20"/>
                <w:lang w:val="en-GB"/>
              </w:rPr>
              <w:t xml:space="preserve"> SSIS, SSAS</w:t>
            </w:r>
          </w:p>
        </w:tc>
      </w:tr>
      <w:tr w:rsidR="00274E5C" w:rsidRPr="00EE7315" w14:paraId="5B432BF0" w14:textId="77777777" w:rsidTr="00EE7315">
        <w:tc>
          <w:tcPr>
            <w:tcW w:w="4621" w:type="dxa"/>
            <w:shd w:val="clear" w:color="auto" w:fill="auto"/>
          </w:tcPr>
          <w:p w14:paraId="318BDEF0" w14:textId="77777777" w:rsidR="006C2D9B" w:rsidRPr="00EE7315" w:rsidRDefault="006C2D9B" w:rsidP="00EE7315">
            <w:pPr>
              <w:spacing w:before="60" w:after="60"/>
              <w:jc w:val="both"/>
              <w:rPr>
                <w:b/>
                <w:bCs/>
                <w:sz w:val="20"/>
                <w:szCs w:val="20"/>
                <w:u w:val="single"/>
                <w:lang w:val="en-GB"/>
              </w:rPr>
            </w:pPr>
            <w:r w:rsidRPr="00EE7315">
              <w:rPr>
                <w:b/>
                <w:bCs/>
                <w:sz w:val="20"/>
                <w:szCs w:val="20"/>
                <w:u w:val="single"/>
                <w:lang w:val="en-GB"/>
              </w:rPr>
              <w:t>CRM:</w:t>
            </w:r>
          </w:p>
          <w:p w14:paraId="5DF4614C" w14:textId="77777777" w:rsidR="00274E5C" w:rsidRPr="00EE7315" w:rsidRDefault="006C2D9B" w:rsidP="00EE7315">
            <w:pPr>
              <w:spacing w:before="60" w:after="60"/>
              <w:jc w:val="both"/>
              <w:rPr>
                <w:sz w:val="20"/>
                <w:szCs w:val="20"/>
                <w:lang w:val="en-GB"/>
              </w:rPr>
            </w:pPr>
            <w:r w:rsidRPr="00EE7315">
              <w:rPr>
                <w:sz w:val="20"/>
                <w:szCs w:val="20"/>
                <w:lang w:val="en-GB"/>
              </w:rPr>
              <w:t>Salesforce Client Intelligence System</w:t>
            </w:r>
          </w:p>
        </w:tc>
        <w:tc>
          <w:tcPr>
            <w:tcW w:w="4622" w:type="dxa"/>
            <w:shd w:val="clear" w:color="auto" w:fill="auto"/>
          </w:tcPr>
          <w:p w14:paraId="03457EB9" w14:textId="77777777" w:rsidR="00B92817" w:rsidRPr="00EE7315" w:rsidRDefault="00B66A32" w:rsidP="00B92817">
            <w:pPr>
              <w:spacing w:before="60" w:after="60"/>
              <w:jc w:val="both"/>
              <w:rPr>
                <w:b/>
                <w:bCs/>
                <w:sz w:val="20"/>
                <w:szCs w:val="20"/>
                <w:u w:val="single"/>
                <w:lang w:val="en-GB"/>
              </w:rPr>
            </w:pPr>
            <w:r>
              <w:rPr>
                <w:b/>
                <w:bCs/>
                <w:sz w:val="20"/>
                <w:szCs w:val="20"/>
                <w:u w:val="single"/>
                <w:lang w:val="en-GB"/>
              </w:rPr>
              <w:t xml:space="preserve">Automation/ </w:t>
            </w:r>
            <w:r w:rsidR="00B92817" w:rsidRPr="00EE7315">
              <w:rPr>
                <w:b/>
                <w:bCs/>
                <w:sz w:val="20"/>
                <w:szCs w:val="20"/>
                <w:u w:val="single"/>
                <w:lang w:val="en-GB"/>
              </w:rPr>
              <w:t>Reporting Tools:</w:t>
            </w:r>
          </w:p>
          <w:p w14:paraId="1C1B3815" w14:textId="77777777" w:rsidR="00C81C64" w:rsidRPr="00EE7315" w:rsidRDefault="005A2250" w:rsidP="00B92817">
            <w:pPr>
              <w:spacing w:before="60" w:after="60"/>
              <w:jc w:val="both"/>
              <w:rPr>
                <w:sz w:val="20"/>
                <w:szCs w:val="20"/>
                <w:lang w:val="en-GB"/>
              </w:rPr>
            </w:pPr>
            <w:r>
              <w:rPr>
                <w:sz w:val="20"/>
                <w:szCs w:val="20"/>
                <w:lang w:val="en-GB"/>
              </w:rPr>
              <w:t>UiPath</w:t>
            </w:r>
            <w:r w:rsidR="00B66A32">
              <w:rPr>
                <w:sz w:val="20"/>
                <w:szCs w:val="20"/>
                <w:lang w:val="en-GB"/>
              </w:rPr>
              <w:t xml:space="preserve">/ </w:t>
            </w:r>
            <w:r w:rsidR="00B92817" w:rsidRPr="00EE7315">
              <w:rPr>
                <w:sz w:val="20"/>
                <w:szCs w:val="20"/>
                <w:lang w:val="en-GB"/>
              </w:rPr>
              <w:t xml:space="preserve">Crystal Report 2008, SSRS, </w:t>
            </w:r>
            <w:r w:rsidR="00DF3D05" w:rsidRPr="00EE7315">
              <w:rPr>
                <w:sz w:val="20"/>
                <w:szCs w:val="20"/>
                <w:lang w:val="en-GB"/>
              </w:rPr>
              <w:t>Qlik Sense</w:t>
            </w:r>
          </w:p>
        </w:tc>
      </w:tr>
      <w:tr w:rsidR="003B6CB9" w:rsidRPr="00EE7315" w14:paraId="712D9438" w14:textId="77777777" w:rsidTr="003B6CB9">
        <w:trPr>
          <w:trHeight w:val="709"/>
        </w:trPr>
        <w:tc>
          <w:tcPr>
            <w:tcW w:w="4621" w:type="dxa"/>
            <w:shd w:val="clear" w:color="auto" w:fill="auto"/>
          </w:tcPr>
          <w:p w14:paraId="59BA8E9A" w14:textId="6C6ABFF1" w:rsidR="003B6CB9" w:rsidRPr="001D7A2F" w:rsidRDefault="003B6CB9" w:rsidP="003B6CB9">
            <w:pPr>
              <w:pStyle w:val="ListParagraph"/>
              <w:ind w:left="0"/>
              <w:jc w:val="both"/>
            </w:pPr>
            <w:r w:rsidRPr="00B00BA4">
              <w:rPr>
                <w:b/>
                <w:bCs/>
              </w:rPr>
              <w:t>Stakeholder Management</w:t>
            </w:r>
            <w:r>
              <w:rPr>
                <w:b/>
                <w:bCs/>
              </w:rPr>
              <w:t xml:space="preserve">, </w:t>
            </w:r>
            <w:r w:rsidRPr="00B00BA4">
              <w:rPr>
                <w:b/>
                <w:bCs/>
              </w:rPr>
              <w:t>Team Leadership</w:t>
            </w:r>
            <w:r>
              <w:rPr>
                <w:b/>
                <w:bCs/>
              </w:rPr>
              <w:t xml:space="preserve">, </w:t>
            </w:r>
            <w:r w:rsidRPr="00B00BA4">
              <w:rPr>
                <w:b/>
                <w:bCs/>
              </w:rPr>
              <w:t>Audit &amp; Compliance</w:t>
            </w:r>
            <w:r>
              <w:rPr>
                <w:b/>
                <w:bCs/>
              </w:rPr>
              <w:t xml:space="preserve">, </w:t>
            </w:r>
            <w:r w:rsidRPr="00B00BA4">
              <w:rPr>
                <w:b/>
                <w:bCs/>
              </w:rPr>
              <w:t>Requirement gathering.</w:t>
            </w:r>
            <w:r>
              <w:t xml:space="preserve">                  </w:t>
            </w:r>
          </w:p>
        </w:tc>
        <w:tc>
          <w:tcPr>
            <w:tcW w:w="4622" w:type="dxa"/>
            <w:shd w:val="clear" w:color="auto" w:fill="auto"/>
          </w:tcPr>
          <w:p w14:paraId="43F58851" w14:textId="77777777" w:rsidR="003B6CB9" w:rsidRPr="003B6CB9" w:rsidRDefault="003B6CB9" w:rsidP="003B6CB9">
            <w:pPr>
              <w:pStyle w:val="ListParagraph"/>
              <w:ind w:left="0"/>
              <w:jc w:val="both"/>
              <w:rPr>
                <w:b/>
                <w:bCs/>
                <w:u w:val="single"/>
              </w:rPr>
            </w:pPr>
            <w:r w:rsidRPr="003B6CB9">
              <w:rPr>
                <w:b/>
                <w:bCs/>
                <w:u w:val="single"/>
              </w:rPr>
              <w:t xml:space="preserve">Project Management </w:t>
            </w:r>
          </w:p>
          <w:p w14:paraId="64FDA19B" w14:textId="3E505526" w:rsidR="003B6CB9" w:rsidRDefault="003B6CB9" w:rsidP="003B6CB9">
            <w:pPr>
              <w:pStyle w:val="ListParagraph"/>
              <w:ind w:left="0"/>
              <w:jc w:val="both"/>
              <w:rPr>
                <w:b/>
                <w:bCs/>
                <w:sz w:val="20"/>
                <w:szCs w:val="20"/>
                <w:u w:val="single"/>
              </w:rPr>
            </w:pPr>
            <w:r w:rsidRPr="003B6CB9">
              <w:rPr>
                <w:rFonts w:ascii="Arial" w:eastAsia="Times New Roman" w:hAnsi="Arial" w:cs="Times New Roman"/>
                <w:sz w:val="20"/>
                <w:szCs w:val="20"/>
              </w:rPr>
              <w:t>Waterfall, Agile, Dev-OPS</w:t>
            </w:r>
            <w:r w:rsidRPr="00A23130">
              <w:rPr>
                <w:b/>
                <w:bCs/>
              </w:rPr>
              <w:t xml:space="preserve"> </w:t>
            </w:r>
          </w:p>
        </w:tc>
      </w:tr>
      <w:tr w:rsidR="003B6CB9" w:rsidRPr="00EE7315" w14:paraId="6ADD4335" w14:textId="77777777" w:rsidTr="00EE7315">
        <w:tc>
          <w:tcPr>
            <w:tcW w:w="4621" w:type="dxa"/>
            <w:shd w:val="clear" w:color="auto" w:fill="auto"/>
          </w:tcPr>
          <w:p w14:paraId="756DA1A3" w14:textId="6CE537CD" w:rsidR="003B6CB9" w:rsidRDefault="003B6CB9" w:rsidP="003B6CB9">
            <w:pPr>
              <w:pStyle w:val="ListParagraph"/>
              <w:ind w:left="0"/>
              <w:jc w:val="both"/>
            </w:pPr>
            <w:r w:rsidRPr="00B00BA4">
              <w:rPr>
                <w:b/>
                <w:bCs/>
              </w:rPr>
              <w:t>Product Management</w:t>
            </w:r>
            <w:r>
              <w:rPr>
                <w:b/>
                <w:bCs/>
              </w:rPr>
              <w:t xml:space="preserve">, </w:t>
            </w:r>
            <w:r w:rsidRPr="00B00BA4">
              <w:rPr>
                <w:b/>
                <w:bCs/>
              </w:rPr>
              <w:t>Risk Modelling</w:t>
            </w:r>
            <w:r>
              <w:t xml:space="preserve">      </w:t>
            </w:r>
          </w:p>
          <w:p w14:paraId="1BA50CE2" w14:textId="77777777" w:rsidR="003B6CB9" w:rsidRPr="00EE7315" w:rsidRDefault="003B6CB9" w:rsidP="00EE7315">
            <w:pPr>
              <w:spacing w:before="60" w:after="60"/>
              <w:jc w:val="both"/>
              <w:rPr>
                <w:b/>
                <w:bCs/>
                <w:sz w:val="20"/>
                <w:szCs w:val="20"/>
                <w:u w:val="single"/>
                <w:lang w:val="en-GB"/>
              </w:rPr>
            </w:pPr>
          </w:p>
        </w:tc>
        <w:tc>
          <w:tcPr>
            <w:tcW w:w="4622" w:type="dxa"/>
            <w:shd w:val="clear" w:color="auto" w:fill="auto"/>
          </w:tcPr>
          <w:p w14:paraId="00110DAF" w14:textId="77777777" w:rsidR="003B6CB9" w:rsidRDefault="003B6CB9" w:rsidP="003B6CB9">
            <w:pPr>
              <w:pStyle w:val="ListParagraph"/>
              <w:ind w:left="0"/>
              <w:jc w:val="both"/>
              <w:rPr>
                <w:b/>
                <w:bCs/>
              </w:rPr>
            </w:pPr>
            <w:r w:rsidRPr="003B6CB9">
              <w:rPr>
                <w:b/>
                <w:bCs/>
                <w:u w:val="single"/>
              </w:rPr>
              <w:t>Collaborations</w:t>
            </w:r>
            <w:r w:rsidRPr="00A23130">
              <w:rPr>
                <w:b/>
                <w:bCs/>
              </w:rPr>
              <w:t xml:space="preserve"> </w:t>
            </w:r>
          </w:p>
          <w:p w14:paraId="456848FB" w14:textId="7E4BD175" w:rsidR="003B6CB9" w:rsidRPr="00A23130" w:rsidRDefault="003B6CB9" w:rsidP="003B6CB9">
            <w:pPr>
              <w:pStyle w:val="ListParagraph"/>
              <w:ind w:left="0"/>
              <w:jc w:val="both"/>
              <w:rPr>
                <w:b/>
                <w:bCs/>
              </w:rPr>
            </w:pPr>
            <w:r>
              <w:rPr>
                <w:b/>
                <w:bCs/>
              </w:rPr>
              <w:t xml:space="preserve">TFS, </w:t>
            </w:r>
            <w:r w:rsidRPr="00A23130">
              <w:rPr>
                <w:b/>
                <w:bCs/>
              </w:rPr>
              <w:t xml:space="preserve">JIRA, Confluence, ServiceNow, SharePoint </w:t>
            </w:r>
          </w:p>
          <w:p w14:paraId="25EC0735" w14:textId="77777777" w:rsidR="003B6CB9" w:rsidRPr="003B6CB9" w:rsidRDefault="003B6CB9" w:rsidP="003B6CB9">
            <w:pPr>
              <w:pStyle w:val="ListParagraph"/>
              <w:ind w:left="0"/>
              <w:jc w:val="both"/>
              <w:rPr>
                <w:b/>
                <w:bCs/>
                <w:u w:val="single"/>
              </w:rPr>
            </w:pPr>
          </w:p>
        </w:tc>
      </w:tr>
    </w:tbl>
    <w:p w14:paraId="3AF96A68" w14:textId="77777777" w:rsidR="00DF3B12" w:rsidRDefault="00DF3B12" w:rsidP="00984650">
      <w:pPr>
        <w:spacing w:before="60" w:after="60"/>
        <w:jc w:val="both"/>
        <w:rPr>
          <w:sz w:val="20"/>
          <w:szCs w:val="20"/>
          <w:lang w:val="en-GB"/>
        </w:rPr>
      </w:pPr>
    </w:p>
    <w:p w14:paraId="0D73F7EB" w14:textId="77777777" w:rsidR="00792682" w:rsidRDefault="003C4B82" w:rsidP="00984650">
      <w:pPr>
        <w:spacing w:before="60" w:after="60"/>
        <w:jc w:val="both"/>
        <w:rPr>
          <w:sz w:val="20"/>
          <w:szCs w:val="20"/>
          <w:lang w:val="en-GB"/>
        </w:rPr>
      </w:pPr>
      <w:r>
        <w:rPr>
          <w:sz w:val="20"/>
          <w:szCs w:val="20"/>
          <w:lang w:val="en-GB"/>
        </w:rPr>
        <w:t>Practical experience</w:t>
      </w:r>
      <w:r w:rsidR="005E5975">
        <w:rPr>
          <w:sz w:val="20"/>
          <w:szCs w:val="20"/>
          <w:lang w:val="en-GB"/>
        </w:rPr>
        <w:t xml:space="preserve"> of </w:t>
      </w:r>
      <w:r w:rsidR="002C220D" w:rsidRPr="00E73FF7">
        <w:rPr>
          <w:b/>
          <w:sz w:val="20"/>
          <w:szCs w:val="20"/>
          <w:lang w:val="en-GB"/>
        </w:rPr>
        <w:t xml:space="preserve">all the stages </w:t>
      </w:r>
      <w:r w:rsidR="00E4193B" w:rsidRPr="00E73FF7">
        <w:rPr>
          <w:b/>
          <w:sz w:val="20"/>
          <w:szCs w:val="20"/>
          <w:lang w:val="en-GB"/>
        </w:rPr>
        <w:t>of SDLC</w:t>
      </w:r>
      <w:r w:rsidR="00486BA2" w:rsidRPr="00DA18A8">
        <w:rPr>
          <w:sz w:val="20"/>
          <w:szCs w:val="20"/>
          <w:lang w:val="en-GB"/>
        </w:rPr>
        <w:t xml:space="preserve"> </w:t>
      </w:r>
      <w:r w:rsidR="00E4193B">
        <w:rPr>
          <w:sz w:val="20"/>
          <w:szCs w:val="20"/>
          <w:lang w:val="en-GB"/>
        </w:rPr>
        <w:t xml:space="preserve">using </w:t>
      </w:r>
      <w:r w:rsidR="00F61EA2">
        <w:rPr>
          <w:sz w:val="20"/>
          <w:szCs w:val="20"/>
          <w:lang w:val="en-GB"/>
        </w:rPr>
        <w:t>A</w:t>
      </w:r>
      <w:r w:rsidR="00C55038" w:rsidRPr="00DA18A8">
        <w:rPr>
          <w:sz w:val="20"/>
          <w:szCs w:val="20"/>
          <w:lang w:val="en-GB"/>
        </w:rPr>
        <w:t>gile</w:t>
      </w:r>
      <w:r w:rsidR="00E54F53">
        <w:rPr>
          <w:sz w:val="20"/>
          <w:szCs w:val="20"/>
          <w:lang w:val="en-GB"/>
        </w:rPr>
        <w:t>, TDD</w:t>
      </w:r>
      <w:r w:rsidR="00486BA2" w:rsidRPr="00DA18A8">
        <w:rPr>
          <w:sz w:val="20"/>
          <w:szCs w:val="20"/>
          <w:lang w:val="en-GB"/>
        </w:rPr>
        <w:t xml:space="preserve"> </w:t>
      </w:r>
      <w:r w:rsidR="00112E13">
        <w:rPr>
          <w:sz w:val="20"/>
          <w:szCs w:val="20"/>
          <w:lang w:val="en-GB"/>
        </w:rPr>
        <w:t xml:space="preserve">and </w:t>
      </w:r>
      <w:r w:rsidR="00382C25">
        <w:rPr>
          <w:sz w:val="20"/>
          <w:szCs w:val="20"/>
          <w:lang w:val="en-GB"/>
        </w:rPr>
        <w:t>R</w:t>
      </w:r>
      <w:r w:rsidR="00486BA2" w:rsidRPr="00DA18A8">
        <w:rPr>
          <w:sz w:val="20"/>
          <w:szCs w:val="20"/>
          <w:lang w:val="en-GB"/>
        </w:rPr>
        <w:t>UP</w:t>
      </w:r>
      <w:r w:rsidR="00731189">
        <w:rPr>
          <w:sz w:val="20"/>
          <w:szCs w:val="20"/>
          <w:lang w:val="en-GB"/>
        </w:rPr>
        <w:t xml:space="preserve"> methods</w:t>
      </w:r>
      <w:r w:rsidR="007544CE">
        <w:rPr>
          <w:sz w:val="20"/>
          <w:szCs w:val="20"/>
          <w:lang w:val="en-GB"/>
        </w:rPr>
        <w:t>.</w:t>
      </w:r>
    </w:p>
    <w:p w14:paraId="34FAA792" w14:textId="77777777" w:rsidR="00041402" w:rsidRDefault="00F53804" w:rsidP="00F06E70">
      <w:pPr>
        <w:pBdr>
          <w:top w:val="single" w:sz="6" w:space="1" w:color="auto"/>
          <w:left w:val="single" w:sz="6" w:space="4" w:color="auto"/>
          <w:bottom w:val="single" w:sz="6" w:space="1" w:color="auto"/>
          <w:right w:val="single" w:sz="6" w:space="4" w:color="auto"/>
        </w:pBdr>
        <w:shd w:val="clear" w:color="auto" w:fill="D9D9D9"/>
        <w:spacing w:before="120" w:after="120"/>
        <w:jc w:val="both"/>
        <w:rPr>
          <w:b/>
          <w:sz w:val="24"/>
          <w:lang w:val="en-GB"/>
        </w:rPr>
      </w:pPr>
      <w:r w:rsidRPr="001B1A90">
        <w:rPr>
          <w:b/>
          <w:sz w:val="24"/>
          <w:lang w:val="en-GB"/>
        </w:rPr>
        <w:t>Employment History</w:t>
      </w:r>
    </w:p>
    <w:p w14:paraId="0EFB6488" w14:textId="77777777" w:rsidR="00CF3D75" w:rsidRPr="00F7363C" w:rsidRDefault="00CF3D75" w:rsidP="00913F08">
      <w:pPr>
        <w:pBdr>
          <w:bottom w:val="single" w:sz="6" w:space="1" w:color="auto"/>
        </w:pBdr>
        <w:tabs>
          <w:tab w:val="left" w:pos="720"/>
          <w:tab w:val="left" w:pos="1440"/>
          <w:tab w:val="left" w:pos="2160"/>
          <w:tab w:val="left" w:pos="2880"/>
          <w:tab w:val="left" w:pos="3600"/>
          <w:tab w:val="left" w:pos="4320"/>
          <w:tab w:val="left" w:pos="5040"/>
        </w:tabs>
        <w:spacing w:after="60"/>
        <w:jc w:val="both"/>
        <w:rPr>
          <w:b/>
          <w:sz w:val="20"/>
          <w:szCs w:val="20"/>
          <w:u w:val="single"/>
          <w:lang w:val="en-GB"/>
        </w:rPr>
      </w:pPr>
      <w:r w:rsidRPr="00F7363C">
        <w:rPr>
          <w:b/>
          <w:sz w:val="20"/>
          <w:szCs w:val="20"/>
          <w:u w:val="single"/>
          <w:lang w:val="en-GB"/>
        </w:rPr>
        <w:t>AXAXL</w:t>
      </w:r>
      <w:r w:rsidRPr="00F7363C">
        <w:rPr>
          <w:b/>
          <w:sz w:val="20"/>
          <w:szCs w:val="20"/>
          <w:u w:val="single"/>
          <w:lang w:val="en-GB"/>
        </w:rPr>
        <w:tab/>
      </w:r>
      <w:r w:rsidR="008F0E5F" w:rsidRPr="00F7363C">
        <w:rPr>
          <w:b/>
          <w:sz w:val="20"/>
          <w:szCs w:val="20"/>
          <w:u w:val="single"/>
          <w:lang w:val="en-GB"/>
        </w:rPr>
        <w:t>(</w:t>
      </w:r>
      <w:r w:rsidR="008B6D0E" w:rsidRPr="00F7363C">
        <w:rPr>
          <w:b/>
          <w:sz w:val="20"/>
          <w:szCs w:val="20"/>
          <w:u w:val="single"/>
          <w:lang w:val="en-GB"/>
        </w:rPr>
        <w:t xml:space="preserve"> </w:t>
      </w:r>
      <w:hyperlink r:id="rId9" w:history="1">
        <w:r w:rsidR="006C2D9B" w:rsidRPr="00F7363C">
          <w:rPr>
            <w:rStyle w:val="Hyperlink"/>
            <w:b/>
            <w:sz w:val="20"/>
            <w:szCs w:val="20"/>
            <w:lang w:val="en-GB"/>
          </w:rPr>
          <w:t>www.axa.com</w:t>
        </w:r>
      </w:hyperlink>
      <w:r w:rsidR="008F0E5F" w:rsidRPr="00F7363C">
        <w:rPr>
          <w:b/>
          <w:sz w:val="20"/>
          <w:szCs w:val="20"/>
          <w:u w:val="single"/>
          <w:lang w:val="en-GB"/>
        </w:rPr>
        <w:t xml:space="preserve"> )</w:t>
      </w:r>
      <w:r w:rsidRPr="00F7363C">
        <w:rPr>
          <w:b/>
          <w:sz w:val="20"/>
          <w:szCs w:val="20"/>
          <w:u w:val="single"/>
          <w:lang w:val="en-GB"/>
        </w:rPr>
        <w:tab/>
      </w:r>
      <w:r w:rsidRPr="00F7363C">
        <w:rPr>
          <w:b/>
          <w:sz w:val="20"/>
          <w:szCs w:val="20"/>
          <w:u w:val="single"/>
          <w:lang w:val="en-GB"/>
        </w:rPr>
        <w:tab/>
      </w:r>
      <w:r w:rsidRPr="00F7363C">
        <w:rPr>
          <w:b/>
          <w:sz w:val="20"/>
          <w:szCs w:val="20"/>
          <w:u w:val="single"/>
          <w:lang w:val="en-GB"/>
        </w:rPr>
        <w:tab/>
      </w:r>
      <w:r w:rsidRPr="00F7363C">
        <w:rPr>
          <w:b/>
          <w:sz w:val="20"/>
          <w:szCs w:val="20"/>
          <w:u w:val="single"/>
          <w:lang w:val="en-GB"/>
        </w:rPr>
        <w:tab/>
      </w:r>
      <w:r w:rsidRPr="00F7363C">
        <w:rPr>
          <w:b/>
          <w:sz w:val="20"/>
          <w:szCs w:val="20"/>
          <w:u w:val="single"/>
          <w:lang w:val="en-GB"/>
        </w:rPr>
        <w:tab/>
      </w:r>
      <w:r w:rsidRPr="00F7363C">
        <w:rPr>
          <w:b/>
          <w:sz w:val="20"/>
          <w:szCs w:val="20"/>
          <w:u w:val="single"/>
          <w:lang w:val="en-GB"/>
        </w:rPr>
        <w:tab/>
        <w:t xml:space="preserve">May 2011 – Till Date </w:t>
      </w:r>
    </w:p>
    <w:p w14:paraId="5D4C7CBD" w14:textId="77777777" w:rsidR="00F942AC" w:rsidRPr="0051205C" w:rsidRDefault="00F942AC" w:rsidP="00F942AC">
      <w:pPr>
        <w:pBdr>
          <w:bottom w:val="single" w:sz="6" w:space="1" w:color="auto"/>
        </w:pBdr>
        <w:tabs>
          <w:tab w:val="left" w:pos="720"/>
          <w:tab w:val="left" w:pos="1440"/>
          <w:tab w:val="left" w:pos="2160"/>
          <w:tab w:val="left" w:pos="2880"/>
          <w:tab w:val="left" w:pos="3600"/>
          <w:tab w:val="left" w:pos="4320"/>
          <w:tab w:val="left" w:pos="5040"/>
        </w:tabs>
        <w:jc w:val="both"/>
        <w:rPr>
          <w:b/>
          <w:sz w:val="20"/>
          <w:szCs w:val="20"/>
          <w:lang w:val="en-GB"/>
        </w:rPr>
      </w:pPr>
      <w:r>
        <w:rPr>
          <w:b/>
          <w:i/>
          <w:sz w:val="20"/>
          <w:szCs w:val="20"/>
          <w:lang w:val="en-GB"/>
        </w:rPr>
        <w:t>Reinsurance Underwriting and Exposure Management System</w:t>
      </w:r>
      <w:r w:rsidRPr="00334695">
        <w:rPr>
          <w:b/>
          <w:i/>
          <w:sz w:val="20"/>
          <w:szCs w:val="20"/>
          <w:lang w:val="en-GB"/>
        </w:rPr>
        <w:t xml:space="preserve"> (</w:t>
      </w:r>
      <w:r>
        <w:rPr>
          <w:b/>
          <w:i/>
          <w:sz w:val="20"/>
          <w:szCs w:val="20"/>
          <w:lang w:val="en-GB"/>
        </w:rPr>
        <w:t>AXAXL</w:t>
      </w:r>
      <w:r w:rsidRPr="00334695">
        <w:rPr>
          <w:b/>
          <w:i/>
          <w:sz w:val="20"/>
          <w:szCs w:val="20"/>
          <w:lang w:val="en-GB"/>
        </w:rPr>
        <w:t>)</w:t>
      </w:r>
      <w:r w:rsidR="009C5951">
        <w:rPr>
          <w:b/>
          <w:i/>
          <w:sz w:val="20"/>
          <w:szCs w:val="20"/>
          <w:lang w:val="en-GB"/>
        </w:rPr>
        <w:t xml:space="preserve"> </w:t>
      </w:r>
      <w:r>
        <w:rPr>
          <w:b/>
          <w:i/>
          <w:sz w:val="20"/>
          <w:szCs w:val="20"/>
          <w:lang w:val="en-GB"/>
        </w:rPr>
        <w:t>May</w:t>
      </w:r>
      <w:r w:rsidRPr="00334695">
        <w:rPr>
          <w:b/>
          <w:i/>
          <w:sz w:val="20"/>
          <w:szCs w:val="20"/>
          <w:lang w:val="en-GB"/>
        </w:rPr>
        <w:t xml:space="preserve"> 20</w:t>
      </w:r>
      <w:r w:rsidR="009738C8">
        <w:rPr>
          <w:b/>
          <w:i/>
          <w:sz w:val="20"/>
          <w:szCs w:val="20"/>
          <w:lang w:val="en-GB"/>
        </w:rPr>
        <w:t>11</w:t>
      </w:r>
      <w:r w:rsidRPr="00334695">
        <w:rPr>
          <w:b/>
          <w:i/>
          <w:sz w:val="20"/>
          <w:szCs w:val="20"/>
          <w:lang w:val="en-GB"/>
        </w:rPr>
        <w:t xml:space="preserve"> – Till Date</w:t>
      </w:r>
    </w:p>
    <w:p w14:paraId="5A5A3580" w14:textId="7ACE8878" w:rsidR="00F942AC" w:rsidRDefault="00F942AC" w:rsidP="00D248C8">
      <w:pPr>
        <w:pBdr>
          <w:bottom w:val="single" w:sz="6" w:space="1" w:color="auto"/>
        </w:pBdr>
        <w:tabs>
          <w:tab w:val="left" w:pos="720"/>
          <w:tab w:val="left" w:pos="1440"/>
          <w:tab w:val="left" w:pos="2160"/>
          <w:tab w:val="left" w:pos="2880"/>
          <w:tab w:val="left" w:pos="3600"/>
          <w:tab w:val="left" w:pos="4320"/>
          <w:tab w:val="left" w:pos="5040"/>
        </w:tabs>
        <w:jc w:val="both"/>
        <w:rPr>
          <w:sz w:val="20"/>
          <w:szCs w:val="20"/>
          <w:lang w:val="en-GB"/>
        </w:rPr>
      </w:pPr>
      <w:r>
        <w:rPr>
          <w:sz w:val="20"/>
          <w:szCs w:val="20"/>
          <w:lang w:val="en-GB"/>
        </w:rPr>
        <w:t xml:space="preserve">Technologies </w:t>
      </w:r>
      <w:r w:rsidR="002A2E0A">
        <w:rPr>
          <w:sz w:val="20"/>
          <w:szCs w:val="20"/>
          <w:lang w:val="en-GB"/>
        </w:rPr>
        <w:t>–</w:t>
      </w:r>
      <w:r>
        <w:rPr>
          <w:sz w:val="20"/>
          <w:szCs w:val="20"/>
          <w:lang w:val="en-GB"/>
        </w:rPr>
        <w:t xml:space="preserve"> </w:t>
      </w:r>
      <w:r w:rsidR="002A2E0A">
        <w:rPr>
          <w:sz w:val="20"/>
          <w:szCs w:val="20"/>
          <w:lang w:val="en-GB"/>
        </w:rPr>
        <w:t xml:space="preserve">Microsoft Azure </w:t>
      </w:r>
      <w:r>
        <w:rPr>
          <w:sz w:val="20"/>
          <w:szCs w:val="20"/>
          <w:lang w:val="en-GB"/>
        </w:rPr>
        <w:t>.NET 4.</w:t>
      </w:r>
      <w:r w:rsidR="00CD5207">
        <w:rPr>
          <w:sz w:val="20"/>
          <w:szCs w:val="20"/>
          <w:lang w:val="en-GB"/>
        </w:rPr>
        <w:t>5</w:t>
      </w:r>
      <w:r>
        <w:rPr>
          <w:sz w:val="20"/>
          <w:szCs w:val="20"/>
          <w:lang w:val="en-GB"/>
        </w:rPr>
        <w:t>, C#, Web Services, SQL Server 20</w:t>
      </w:r>
      <w:r w:rsidR="002807AA">
        <w:rPr>
          <w:sz w:val="20"/>
          <w:szCs w:val="20"/>
          <w:lang w:val="en-GB"/>
        </w:rPr>
        <w:t>16</w:t>
      </w:r>
      <w:r>
        <w:rPr>
          <w:sz w:val="20"/>
          <w:szCs w:val="20"/>
          <w:lang w:val="en-GB"/>
        </w:rPr>
        <w:t xml:space="preserve">, SharePoint 2010, WCF, </w:t>
      </w:r>
      <w:r w:rsidR="002807AA">
        <w:rPr>
          <w:sz w:val="20"/>
          <w:szCs w:val="20"/>
          <w:lang w:val="en-GB"/>
        </w:rPr>
        <w:t xml:space="preserve">Angular, </w:t>
      </w:r>
      <w:r w:rsidR="00D26F1C">
        <w:rPr>
          <w:sz w:val="20"/>
          <w:szCs w:val="20"/>
          <w:lang w:val="en-GB"/>
        </w:rPr>
        <w:t>Qlik Sense</w:t>
      </w:r>
      <w:r w:rsidR="00D248C8">
        <w:rPr>
          <w:sz w:val="20"/>
          <w:szCs w:val="20"/>
          <w:lang w:val="en-GB"/>
        </w:rPr>
        <w:t xml:space="preserve">. </w:t>
      </w:r>
      <w:r>
        <w:rPr>
          <w:sz w:val="20"/>
          <w:szCs w:val="20"/>
          <w:lang w:val="en-GB"/>
        </w:rPr>
        <w:t xml:space="preserve">Total Team Size - </w:t>
      </w:r>
      <w:r w:rsidR="00F7506B">
        <w:rPr>
          <w:sz w:val="20"/>
          <w:szCs w:val="20"/>
          <w:lang w:val="en-GB"/>
        </w:rPr>
        <w:t>100</w:t>
      </w:r>
    </w:p>
    <w:p w14:paraId="51C35D58" w14:textId="77777777" w:rsidR="002E5F2D" w:rsidRPr="002E3F5B" w:rsidRDefault="002E3F5B" w:rsidP="002E3F5B">
      <w:pPr>
        <w:tabs>
          <w:tab w:val="left" w:pos="720"/>
          <w:tab w:val="left" w:pos="1440"/>
          <w:tab w:val="left" w:pos="2160"/>
          <w:tab w:val="left" w:pos="2880"/>
          <w:tab w:val="left" w:pos="3600"/>
          <w:tab w:val="left" w:pos="4320"/>
          <w:tab w:val="left" w:pos="5040"/>
        </w:tabs>
        <w:jc w:val="both"/>
        <w:rPr>
          <w:sz w:val="20"/>
          <w:szCs w:val="20"/>
          <w:lang w:val="en-GB"/>
        </w:rPr>
      </w:pPr>
      <w:r w:rsidRPr="002E3F5B">
        <w:rPr>
          <w:sz w:val="20"/>
          <w:szCs w:val="20"/>
          <w:lang w:val="en-GB"/>
        </w:rPr>
        <w:t xml:space="preserve">Automation of underwriting processes for Casualty, Property, Marine and Aviation business. Also automating the exposure calculation and RDS management systems. </w:t>
      </w:r>
    </w:p>
    <w:p w14:paraId="4EE0DDBF" w14:textId="77777777" w:rsidR="002E3F5B" w:rsidRDefault="002E3F5B" w:rsidP="00F942AC">
      <w:pPr>
        <w:tabs>
          <w:tab w:val="left" w:pos="720"/>
          <w:tab w:val="left" w:pos="1440"/>
          <w:tab w:val="left" w:pos="2160"/>
          <w:tab w:val="left" w:pos="2880"/>
          <w:tab w:val="left" w:pos="3600"/>
          <w:tab w:val="left" w:pos="4320"/>
          <w:tab w:val="left" w:pos="5040"/>
        </w:tabs>
        <w:jc w:val="both"/>
        <w:rPr>
          <w:sz w:val="20"/>
          <w:szCs w:val="20"/>
          <w:u w:val="single"/>
          <w:lang w:val="en-GB"/>
        </w:rPr>
      </w:pPr>
    </w:p>
    <w:p w14:paraId="23A7CDFE" w14:textId="77777777" w:rsidR="00F942AC" w:rsidRDefault="00F942AC" w:rsidP="00F942AC">
      <w:pPr>
        <w:tabs>
          <w:tab w:val="left" w:pos="720"/>
          <w:tab w:val="left" w:pos="1440"/>
          <w:tab w:val="left" w:pos="2160"/>
          <w:tab w:val="left" w:pos="2880"/>
          <w:tab w:val="left" w:pos="3600"/>
          <w:tab w:val="left" w:pos="4320"/>
          <w:tab w:val="left" w:pos="5040"/>
        </w:tabs>
        <w:jc w:val="both"/>
        <w:rPr>
          <w:b/>
          <w:bCs/>
          <w:sz w:val="20"/>
          <w:szCs w:val="20"/>
          <w:u w:val="single"/>
          <w:lang w:val="en-GB"/>
        </w:rPr>
      </w:pPr>
      <w:r w:rsidRPr="0064596E">
        <w:rPr>
          <w:b/>
          <w:bCs/>
          <w:sz w:val="20"/>
          <w:szCs w:val="20"/>
          <w:u w:val="single"/>
          <w:lang w:val="en-GB"/>
        </w:rPr>
        <w:t xml:space="preserve">Key Responsibilities – </w:t>
      </w:r>
    </w:p>
    <w:p w14:paraId="392D410D" w14:textId="77777777" w:rsidR="00310B1B" w:rsidRDefault="00310B1B" w:rsidP="00F942AC">
      <w:pPr>
        <w:tabs>
          <w:tab w:val="left" w:pos="720"/>
          <w:tab w:val="left" w:pos="1440"/>
          <w:tab w:val="left" w:pos="2160"/>
          <w:tab w:val="left" w:pos="2880"/>
          <w:tab w:val="left" w:pos="3600"/>
          <w:tab w:val="left" w:pos="4320"/>
          <w:tab w:val="left" w:pos="5040"/>
        </w:tabs>
        <w:jc w:val="both"/>
        <w:rPr>
          <w:b/>
          <w:bCs/>
          <w:sz w:val="20"/>
          <w:szCs w:val="20"/>
          <w:u w:val="single"/>
          <w:lang w:val="en-GB"/>
        </w:rPr>
      </w:pPr>
    </w:p>
    <w:p w14:paraId="1506AE60" w14:textId="77777777" w:rsidR="00310B1B" w:rsidRPr="00310B1B" w:rsidRDefault="00310B1B" w:rsidP="00310B1B">
      <w:pPr>
        <w:tabs>
          <w:tab w:val="left" w:pos="720"/>
          <w:tab w:val="left" w:pos="1440"/>
          <w:tab w:val="left" w:pos="2160"/>
          <w:tab w:val="left" w:pos="2880"/>
          <w:tab w:val="left" w:pos="3600"/>
          <w:tab w:val="left" w:pos="4320"/>
          <w:tab w:val="left" w:pos="5040"/>
        </w:tabs>
        <w:jc w:val="both"/>
        <w:rPr>
          <w:b/>
          <w:bCs/>
          <w:sz w:val="20"/>
          <w:szCs w:val="20"/>
          <w:u w:val="single"/>
          <w:lang w:val="en-GB"/>
        </w:rPr>
      </w:pPr>
    </w:p>
    <w:p w14:paraId="230ED9A1" w14:textId="77777777" w:rsidR="00310B1B" w:rsidRPr="00310B1B" w:rsidRDefault="00310B1B" w:rsidP="00310B1B">
      <w:pPr>
        <w:numPr>
          <w:ilvl w:val="0"/>
          <w:numId w:val="23"/>
        </w:numPr>
        <w:tabs>
          <w:tab w:val="left" w:pos="720"/>
          <w:tab w:val="left" w:pos="1440"/>
          <w:tab w:val="left" w:pos="2160"/>
          <w:tab w:val="left" w:pos="2880"/>
          <w:tab w:val="left" w:pos="3600"/>
          <w:tab w:val="left" w:pos="4320"/>
          <w:tab w:val="left" w:pos="5040"/>
        </w:tabs>
        <w:jc w:val="both"/>
        <w:rPr>
          <w:sz w:val="20"/>
          <w:szCs w:val="20"/>
          <w:lang w:val="en-GB"/>
        </w:rPr>
      </w:pPr>
      <w:r w:rsidRPr="00310B1B">
        <w:rPr>
          <w:sz w:val="20"/>
          <w:szCs w:val="20"/>
          <w:lang w:val="en-GB"/>
        </w:rPr>
        <w:t>Results-oriented and focused on improvements.</w:t>
      </w:r>
    </w:p>
    <w:p w14:paraId="0BBFC644" w14:textId="77777777" w:rsidR="00310B1B" w:rsidRPr="00310B1B" w:rsidRDefault="00310B1B" w:rsidP="00310B1B">
      <w:pPr>
        <w:numPr>
          <w:ilvl w:val="0"/>
          <w:numId w:val="23"/>
        </w:numPr>
        <w:tabs>
          <w:tab w:val="left" w:pos="720"/>
          <w:tab w:val="left" w:pos="1440"/>
          <w:tab w:val="left" w:pos="2160"/>
          <w:tab w:val="left" w:pos="2880"/>
          <w:tab w:val="left" w:pos="3600"/>
          <w:tab w:val="left" w:pos="4320"/>
          <w:tab w:val="left" w:pos="5040"/>
        </w:tabs>
        <w:jc w:val="both"/>
        <w:rPr>
          <w:sz w:val="20"/>
          <w:szCs w:val="20"/>
          <w:lang w:val="en-GB"/>
        </w:rPr>
      </w:pPr>
      <w:r w:rsidRPr="00310B1B">
        <w:rPr>
          <w:sz w:val="20"/>
          <w:szCs w:val="20"/>
          <w:lang w:val="en-GB"/>
        </w:rPr>
        <w:t>Builds strong stakeholder relationships at all levels.</w:t>
      </w:r>
    </w:p>
    <w:p w14:paraId="5725CAD6" w14:textId="77777777" w:rsidR="00310B1B" w:rsidRPr="00310B1B" w:rsidRDefault="00310B1B" w:rsidP="00310B1B">
      <w:pPr>
        <w:numPr>
          <w:ilvl w:val="0"/>
          <w:numId w:val="23"/>
        </w:numPr>
        <w:tabs>
          <w:tab w:val="left" w:pos="720"/>
          <w:tab w:val="left" w:pos="1440"/>
          <w:tab w:val="left" w:pos="2160"/>
          <w:tab w:val="left" w:pos="2880"/>
          <w:tab w:val="left" w:pos="3600"/>
          <w:tab w:val="left" w:pos="4320"/>
          <w:tab w:val="left" w:pos="5040"/>
        </w:tabs>
        <w:jc w:val="both"/>
        <w:rPr>
          <w:sz w:val="20"/>
          <w:szCs w:val="20"/>
          <w:lang w:val="en-GB"/>
        </w:rPr>
      </w:pPr>
      <w:r w:rsidRPr="00310B1B">
        <w:rPr>
          <w:sz w:val="20"/>
          <w:szCs w:val="20"/>
          <w:lang w:val="en-GB"/>
        </w:rPr>
        <w:t>Balances commercial needs with requirements, regulatory reporting and compliance.</w:t>
      </w:r>
    </w:p>
    <w:p w14:paraId="5FE34D0E" w14:textId="77777777" w:rsidR="00310B1B" w:rsidRPr="00310B1B" w:rsidRDefault="00310B1B" w:rsidP="00310B1B">
      <w:pPr>
        <w:numPr>
          <w:ilvl w:val="0"/>
          <w:numId w:val="23"/>
        </w:numPr>
        <w:tabs>
          <w:tab w:val="left" w:pos="720"/>
          <w:tab w:val="left" w:pos="1440"/>
          <w:tab w:val="left" w:pos="2160"/>
          <w:tab w:val="left" w:pos="2880"/>
          <w:tab w:val="left" w:pos="3600"/>
          <w:tab w:val="left" w:pos="4320"/>
          <w:tab w:val="left" w:pos="5040"/>
        </w:tabs>
        <w:jc w:val="both"/>
        <w:rPr>
          <w:sz w:val="20"/>
          <w:szCs w:val="20"/>
          <w:lang w:val="en-GB"/>
        </w:rPr>
      </w:pPr>
      <w:r w:rsidRPr="00310B1B">
        <w:rPr>
          <w:sz w:val="20"/>
          <w:szCs w:val="20"/>
          <w:lang w:val="en-GB"/>
        </w:rPr>
        <w:t>Budget management for small and large-scale projects and program delivery.</w:t>
      </w:r>
    </w:p>
    <w:p w14:paraId="2E0FFFB5" w14:textId="77777777" w:rsidR="00310B1B" w:rsidRPr="00310B1B" w:rsidRDefault="00310B1B" w:rsidP="00310B1B">
      <w:pPr>
        <w:numPr>
          <w:ilvl w:val="0"/>
          <w:numId w:val="23"/>
        </w:numPr>
        <w:tabs>
          <w:tab w:val="left" w:pos="720"/>
          <w:tab w:val="left" w:pos="1440"/>
          <w:tab w:val="left" w:pos="2160"/>
          <w:tab w:val="left" w:pos="2880"/>
          <w:tab w:val="left" w:pos="3600"/>
          <w:tab w:val="left" w:pos="4320"/>
          <w:tab w:val="left" w:pos="5040"/>
        </w:tabs>
        <w:jc w:val="both"/>
        <w:rPr>
          <w:sz w:val="20"/>
          <w:szCs w:val="20"/>
          <w:lang w:val="en-GB"/>
        </w:rPr>
      </w:pPr>
      <w:r w:rsidRPr="00310B1B">
        <w:rPr>
          <w:sz w:val="20"/>
          <w:szCs w:val="20"/>
          <w:lang w:val="en-GB"/>
        </w:rPr>
        <w:t>Leads M&amp;A initiatives, working in ambitious, high growth organizations.</w:t>
      </w:r>
    </w:p>
    <w:p w14:paraId="36D192A1" w14:textId="159E43CA" w:rsidR="00310B1B" w:rsidRPr="00310B1B" w:rsidRDefault="00310B1B" w:rsidP="00310B1B">
      <w:pPr>
        <w:numPr>
          <w:ilvl w:val="0"/>
          <w:numId w:val="23"/>
        </w:numPr>
        <w:tabs>
          <w:tab w:val="left" w:pos="720"/>
          <w:tab w:val="left" w:pos="1440"/>
          <w:tab w:val="left" w:pos="2160"/>
          <w:tab w:val="left" w:pos="2880"/>
          <w:tab w:val="left" w:pos="3600"/>
          <w:tab w:val="left" w:pos="4320"/>
          <w:tab w:val="left" w:pos="5040"/>
        </w:tabs>
        <w:jc w:val="both"/>
        <w:rPr>
          <w:sz w:val="20"/>
          <w:szCs w:val="20"/>
          <w:lang w:val="en-GB"/>
        </w:rPr>
      </w:pPr>
      <w:r w:rsidRPr="00310B1B">
        <w:rPr>
          <w:sz w:val="20"/>
          <w:szCs w:val="20"/>
          <w:lang w:val="en-GB"/>
        </w:rPr>
        <w:t>Negotiates and vendor management.</w:t>
      </w:r>
    </w:p>
    <w:p w14:paraId="20F2F618" w14:textId="77777777" w:rsidR="00310B1B" w:rsidRPr="00310B1B" w:rsidRDefault="00310B1B" w:rsidP="00310B1B">
      <w:pPr>
        <w:numPr>
          <w:ilvl w:val="0"/>
          <w:numId w:val="23"/>
        </w:numPr>
        <w:tabs>
          <w:tab w:val="left" w:pos="720"/>
          <w:tab w:val="left" w:pos="1440"/>
          <w:tab w:val="left" w:pos="2160"/>
          <w:tab w:val="left" w:pos="2880"/>
          <w:tab w:val="left" w:pos="3600"/>
          <w:tab w:val="left" w:pos="4320"/>
          <w:tab w:val="left" w:pos="5040"/>
        </w:tabs>
        <w:jc w:val="both"/>
        <w:rPr>
          <w:sz w:val="20"/>
          <w:szCs w:val="20"/>
          <w:lang w:val="en-GB"/>
        </w:rPr>
      </w:pPr>
      <w:r w:rsidRPr="00310B1B">
        <w:rPr>
          <w:sz w:val="20"/>
          <w:szCs w:val="20"/>
          <w:lang w:val="en-GB"/>
        </w:rPr>
        <w:t>Coaches and mentors high-performing teams to build leaders of the future.</w:t>
      </w:r>
    </w:p>
    <w:p w14:paraId="0C4DE31F" w14:textId="218C1214" w:rsidR="00310B1B" w:rsidRPr="00310B1B" w:rsidRDefault="00310B1B" w:rsidP="00310B1B">
      <w:pPr>
        <w:numPr>
          <w:ilvl w:val="0"/>
          <w:numId w:val="23"/>
        </w:numPr>
        <w:tabs>
          <w:tab w:val="left" w:pos="720"/>
          <w:tab w:val="left" w:pos="1440"/>
          <w:tab w:val="left" w:pos="2160"/>
          <w:tab w:val="left" w:pos="2880"/>
          <w:tab w:val="left" w:pos="3600"/>
          <w:tab w:val="left" w:pos="4320"/>
          <w:tab w:val="left" w:pos="5040"/>
        </w:tabs>
        <w:jc w:val="both"/>
        <w:rPr>
          <w:sz w:val="20"/>
          <w:szCs w:val="20"/>
          <w:lang w:val="en-GB"/>
        </w:rPr>
      </w:pPr>
      <w:r w:rsidRPr="00310B1B">
        <w:rPr>
          <w:sz w:val="20"/>
          <w:szCs w:val="20"/>
          <w:lang w:val="en-GB"/>
        </w:rPr>
        <w:t>Strong business partnering in order to solve complex business challenges.</w:t>
      </w:r>
    </w:p>
    <w:p w14:paraId="3DE3D39B" w14:textId="739B4A89" w:rsidR="00310B1B" w:rsidRPr="00310B1B" w:rsidRDefault="00310B1B" w:rsidP="00310B1B">
      <w:pPr>
        <w:numPr>
          <w:ilvl w:val="0"/>
          <w:numId w:val="23"/>
        </w:numPr>
        <w:tabs>
          <w:tab w:val="left" w:pos="720"/>
          <w:tab w:val="left" w:pos="1440"/>
          <w:tab w:val="left" w:pos="2160"/>
          <w:tab w:val="left" w:pos="2880"/>
          <w:tab w:val="left" w:pos="3600"/>
          <w:tab w:val="left" w:pos="4320"/>
          <w:tab w:val="left" w:pos="5040"/>
        </w:tabs>
        <w:jc w:val="both"/>
        <w:rPr>
          <w:sz w:val="20"/>
          <w:szCs w:val="20"/>
          <w:lang w:val="en-GB"/>
        </w:rPr>
      </w:pPr>
      <w:r w:rsidRPr="00310B1B">
        <w:rPr>
          <w:sz w:val="20"/>
          <w:szCs w:val="20"/>
          <w:lang w:val="en-GB"/>
        </w:rPr>
        <w:t xml:space="preserve">Work closely with the business team for strategy and product vision. </w:t>
      </w:r>
    </w:p>
    <w:p w14:paraId="6839BE4B" w14:textId="77777777" w:rsidR="00310B1B" w:rsidRPr="00310B1B" w:rsidRDefault="00310B1B" w:rsidP="00310B1B">
      <w:pPr>
        <w:numPr>
          <w:ilvl w:val="0"/>
          <w:numId w:val="23"/>
        </w:numPr>
        <w:tabs>
          <w:tab w:val="left" w:pos="720"/>
          <w:tab w:val="left" w:pos="1440"/>
          <w:tab w:val="left" w:pos="2160"/>
          <w:tab w:val="left" w:pos="2880"/>
          <w:tab w:val="left" w:pos="3600"/>
          <w:tab w:val="left" w:pos="4320"/>
          <w:tab w:val="left" w:pos="5040"/>
        </w:tabs>
        <w:jc w:val="both"/>
        <w:rPr>
          <w:sz w:val="20"/>
          <w:szCs w:val="20"/>
          <w:lang w:val="en-GB"/>
        </w:rPr>
      </w:pPr>
      <w:r w:rsidRPr="00310B1B">
        <w:rPr>
          <w:sz w:val="20"/>
          <w:szCs w:val="20"/>
          <w:lang w:val="en-GB"/>
        </w:rPr>
        <w:t>Cloud migration of web components and database to Microsoft Azure.</w:t>
      </w:r>
    </w:p>
    <w:p w14:paraId="0A462D0C" w14:textId="77777777" w:rsidR="00310B1B" w:rsidRPr="00310B1B" w:rsidRDefault="00310B1B" w:rsidP="00310B1B">
      <w:pPr>
        <w:numPr>
          <w:ilvl w:val="0"/>
          <w:numId w:val="23"/>
        </w:numPr>
        <w:tabs>
          <w:tab w:val="left" w:pos="720"/>
          <w:tab w:val="left" w:pos="1440"/>
          <w:tab w:val="left" w:pos="2160"/>
          <w:tab w:val="left" w:pos="2880"/>
          <w:tab w:val="left" w:pos="3600"/>
          <w:tab w:val="left" w:pos="4320"/>
          <w:tab w:val="left" w:pos="5040"/>
        </w:tabs>
        <w:jc w:val="both"/>
        <w:rPr>
          <w:sz w:val="20"/>
          <w:szCs w:val="20"/>
          <w:lang w:val="en-GB"/>
        </w:rPr>
      </w:pPr>
      <w:r w:rsidRPr="00310B1B">
        <w:rPr>
          <w:sz w:val="20"/>
          <w:szCs w:val="20"/>
          <w:lang w:val="en-GB"/>
        </w:rPr>
        <w:t>Motivate the distributed &amp; diverse team as Product Owner.</w:t>
      </w:r>
    </w:p>
    <w:p w14:paraId="413AEB1E" w14:textId="77777777" w:rsidR="00310B1B" w:rsidRPr="00310B1B" w:rsidRDefault="00310B1B" w:rsidP="00310B1B">
      <w:pPr>
        <w:numPr>
          <w:ilvl w:val="0"/>
          <w:numId w:val="23"/>
        </w:numPr>
        <w:tabs>
          <w:tab w:val="left" w:pos="720"/>
          <w:tab w:val="left" w:pos="1440"/>
          <w:tab w:val="left" w:pos="2160"/>
          <w:tab w:val="left" w:pos="2880"/>
          <w:tab w:val="left" w:pos="3600"/>
          <w:tab w:val="left" w:pos="4320"/>
          <w:tab w:val="left" w:pos="5040"/>
        </w:tabs>
        <w:jc w:val="both"/>
        <w:rPr>
          <w:sz w:val="20"/>
          <w:szCs w:val="20"/>
          <w:lang w:val="en-GB"/>
        </w:rPr>
      </w:pPr>
      <w:r w:rsidRPr="00310B1B">
        <w:rPr>
          <w:sz w:val="20"/>
          <w:szCs w:val="20"/>
          <w:lang w:val="en-GB"/>
        </w:rPr>
        <w:t>Managed the product development in Agile/Scrum methodology.</w:t>
      </w:r>
    </w:p>
    <w:p w14:paraId="6AE6CE0B" w14:textId="77777777" w:rsidR="00310B1B" w:rsidRDefault="00310B1B" w:rsidP="00F942AC">
      <w:pPr>
        <w:tabs>
          <w:tab w:val="left" w:pos="720"/>
          <w:tab w:val="left" w:pos="1440"/>
          <w:tab w:val="left" w:pos="2160"/>
          <w:tab w:val="left" w:pos="2880"/>
          <w:tab w:val="left" w:pos="3600"/>
          <w:tab w:val="left" w:pos="4320"/>
          <w:tab w:val="left" w:pos="5040"/>
        </w:tabs>
        <w:jc w:val="both"/>
        <w:rPr>
          <w:b/>
          <w:bCs/>
          <w:sz w:val="20"/>
          <w:szCs w:val="20"/>
          <w:u w:val="single"/>
          <w:lang w:val="en-GB"/>
        </w:rPr>
      </w:pPr>
    </w:p>
    <w:p w14:paraId="177E584F" w14:textId="77777777" w:rsidR="00F942AC" w:rsidRDefault="00F942AC" w:rsidP="00F942AC">
      <w:pPr>
        <w:tabs>
          <w:tab w:val="left" w:pos="1440"/>
          <w:tab w:val="left" w:pos="2160"/>
          <w:tab w:val="left" w:pos="2880"/>
          <w:tab w:val="left" w:pos="3600"/>
          <w:tab w:val="left" w:pos="4320"/>
          <w:tab w:val="left" w:pos="5040"/>
        </w:tabs>
        <w:spacing w:after="60"/>
        <w:jc w:val="both"/>
        <w:rPr>
          <w:sz w:val="20"/>
          <w:szCs w:val="20"/>
          <w:lang w:val="en-GB"/>
        </w:rPr>
      </w:pPr>
      <w:r>
        <w:rPr>
          <w:sz w:val="20"/>
          <w:szCs w:val="20"/>
          <w:lang w:val="en-GB"/>
        </w:rPr>
        <w:t>The key challenge in this project is to design the core architecture components, making the framework ready for the new suite of development, and at the same time ensuring the timely delivery</w:t>
      </w:r>
      <w:r w:rsidR="00A000E1">
        <w:rPr>
          <w:sz w:val="20"/>
          <w:szCs w:val="20"/>
          <w:lang w:val="en-GB"/>
        </w:rPr>
        <w:t>.</w:t>
      </w:r>
      <w:r>
        <w:rPr>
          <w:sz w:val="20"/>
          <w:szCs w:val="20"/>
          <w:lang w:val="en-GB"/>
        </w:rPr>
        <w:t xml:space="preserve"> The architecture framework includes UI design &amp; coding and remote database calls, error handling, customised user interface components, deployment, auditing strategy, quick reports etc. </w:t>
      </w:r>
    </w:p>
    <w:p w14:paraId="650E919C" w14:textId="77777777" w:rsidR="00F942AC" w:rsidRDefault="00F942AC" w:rsidP="00F942AC">
      <w:pPr>
        <w:tabs>
          <w:tab w:val="left" w:pos="1440"/>
          <w:tab w:val="left" w:pos="2160"/>
          <w:tab w:val="left" w:pos="2880"/>
          <w:tab w:val="left" w:pos="3600"/>
          <w:tab w:val="left" w:pos="4320"/>
          <w:tab w:val="left" w:pos="5040"/>
        </w:tabs>
        <w:spacing w:after="60"/>
        <w:jc w:val="both"/>
        <w:rPr>
          <w:sz w:val="20"/>
          <w:szCs w:val="20"/>
          <w:lang w:val="en-GB"/>
        </w:rPr>
      </w:pPr>
    </w:p>
    <w:p w14:paraId="7AF4EF60" w14:textId="77777777" w:rsidR="00A000E1" w:rsidRDefault="002A2E0A" w:rsidP="00DB4E6B">
      <w:pPr>
        <w:pBdr>
          <w:bottom w:val="single" w:sz="6" w:space="1" w:color="auto"/>
        </w:pBdr>
        <w:tabs>
          <w:tab w:val="left" w:pos="720"/>
          <w:tab w:val="left" w:pos="1440"/>
          <w:tab w:val="left" w:pos="2160"/>
          <w:tab w:val="left" w:pos="2880"/>
          <w:tab w:val="left" w:pos="3600"/>
          <w:tab w:val="left" w:pos="4320"/>
          <w:tab w:val="left" w:pos="5040"/>
        </w:tabs>
        <w:jc w:val="both"/>
        <w:rPr>
          <w:b/>
          <w:sz w:val="20"/>
          <w:szCs w:val="20"/>
          <w:u w:val="single"/>
          <w:lang w:val="en-GB"/>
        </w:rPr>
      </w:pPr>
      <w:r w:rsidRPr="002A2E0A">
        <w:rPr>
          <w:b/>
          <w:sz w:val="20"/>
          <w:szCs w:val="20"/>
          <w:u w:val="single"/>
          <w:lang w:val="en-GB"/>
        </w:rPr>
        <w:t>Capita Children Services</w:t>
      </w:r>
      <w:r w:rsidR="00026604">
        <w:rPr>
          <w:b/>
          <w:sz w:val="20"/>
          <w:szCs w:val="20"/>
          <w:u w:val="single"/>
          <w:lang w:val="en-GB"/>
        </w:rPr>
        <w:tab/>
      </w:r>
      <w:r w:rsidR="00026604">
        <w:rPr>
          <w:b/>
          <w:sz w:val="20"/>
          <w:szCs w:val="20"/>
          <w:u w:val="single"/>
          <w:lang w:val="en-GB"/>
        </w:rPr>
        <w:tab/>
      </w:r>
      <w:r w:rsidR="00026604">
        <w:rPr>
          <w:b/>
          <w:sz w:val="20"/>
          <w:szCs w:val="20"/>
          <w:u w:val="single"/>
          <w:lang w:val="en-GB"/>
        </w:rPr>
        <w:tab/>
      </w:r>
      <w:r w:rsidRPr="002A2E0A">
        <w:rPr>
          <w:b/>
          <w:sz w:val="20"/>
          <w:szCs w:val="20"/>
          <w:u w:val="single"/>
          <w:lang w:val="en-GB"/>
        </w:rPr>
        <w:tab/>
      </w:r>
      <w:r w:rsidRPr="002A2E0A">
        <w:rPr>
          <w:b/>
          <w:sz w:val="20"/>
          <w:szCs w:val="20"/>
          <w:u w:val="single"/>
          <w:lang w:val="en-GB"/>
        </w:rPr>
        <w:tab/>
      </w:r>
      <w:r w:rsidRPr="002A2E0A">
        <w:rPr>
          <w:b/>
          <w:sz w:val="20"/>
          <w:szCs w:val="20"/>
          <w:u w:val="single"/>
          <w:lang w:val="en-GB"/>
        </w:rPr>
        <w:tab/>
        <w:t>May 2006 – April 2011</w:t>
      </w:r>
    </w:p>
    <w:p w14:paraId="219030AF" w14:textId="77777777" w:rsidR="00FE41DC" w:rsidRPr="0051205C" w:rsidRDefault="00017759" w:rsidP="00DB4E6B">
      <w:pPr>
        <w:pBdr>
          <w:bottom w:val="single" w:sz="6" w:space="1" w:color="auto"/>
        </w:pBdr>
        <w:tabs>
          <w:tab w:val="left" w:pos="720"/>
          <w:tab w:val="left" w:pos="1440"/>
          <w:tab w:val="left" w:pos="2160"/>
          <w:tab w:val="left" w:pos="2880"/>
          <w:tab w:val="left" w:pos="3600"/>
          <w:tab w:val="left" w:pos="4320"/>
          <w:tab w:val="left" w:pos="5040"/>
        </w:tabs>
        <w:jc w:val="both"/>
        <w:rPr>
          <w:b/>
          <w:sz w:val="20"/>
          <w:szCs w:val="20"/>
          <w:lang w:val="en-GB"/>
        </w:rPr>
      </w:pPr>
      <w:r>
        <w:rPr>
          <w:b/>
          <w:i/>
          <w:sz w:val="20"/>
          <w:szCs w:val="20"/>
          <w:lang w:val="en-GB"/>
        </w:rPr>
        <w:t>Management Information System</w:t>
      </w:r>
      <w:r w:rsidR="002D4FF3" w:rsidRPr="00334695">
        <w:rPr>
          <w:b/>
          <w:i/>
          <w:sz w:val="20"/>
          <w:szCs w:val="20"/>
          <w:lang w:val="en-GB"/>
        </w:rPr>
        <w:t xml:space="preserve"> </w:t>
      </w:r>
      <w:r w:rsidR="00ED159D" w:rsidRPr="00334695">
        <w:rPr>
          <w:b/>
          <w:i/>
          <w:sz w:val="20"/>
          <w:szCs w:val="20"/>
          <w:lang w:val="en-GB"/>
        </w:rPr>
        <w:t xml:space="preserve">(Capita </w:t>
      </w:r>
      <w:r w:rsidR="00DA05AB">
        <w:rPr>
          <w:b/>
          <w:i/>
          <w:sz w:val="20"/>
          <w:szCs w:val="20"/>
          <w:lang w:val="en-GB"/>
        </w:rPr>
        <w:t>Children</w:t>
      </w:r>
      <w:r w:rsidR="00ED159D" w:rsidRPr="00334695">
        <w:rPr>
          <w:b/>
          <w:i/>
          <w:sz w:val="20"/>
          <w:szCs w:val="20"/>
          <w:lang w:val="en-GB"/>
        </w:rPr>
        <w:t xml:space="preserve"> Services, </w:t>
      </w:r>
      <w:r w:rsidR="00075F75" w:rsidRPr="00334695">
        <w:rPr>
          <w:b/>
          <w:i/>
          <w:sz w:val="20"/>
          <w:szCs w:val="20"/>
          <w:lang w:val="en-GB"/>
        </w:rPr>
        <w:t>UK)</w:t>
      </w:r>
      <w:r w:rsidR="00075F75">
        <w:rPr>
          <w:b/>
          <w:i/>
          <w:sz w:val="20"/>
          <w:szCs w:val="20"/>
          <w:lang w:val="en-GB"/>
        </w:rPr>
        <w:t xml:space="preserve"> May</w:t>
      </w:r>
      <w:r w:rsidR="00C25978">
        <w:rPr>
          <w:b/>
          <w:i/>
          <w:sz w:val="20"/>
          <w:szCs w:val="20"/>
          <w:lang w:val="en-GB"/>
        </w:rPr>
        <w:t xml:space="preserve"> </w:t>
      </w:r>
      <w:r w:rsidR="00F87AA5" w:rsidRPr="00334695">
        <w:rPr>
          <w:b/>
          <w:i/>
          <w:sz w:val="20"/>
          <w:szCs w:val="20"/>
          <w:lang w:val="en-GB"/>
        </w:rPr>
        <w:t>2006</w:t>
      </w:r>
      <w:r w:rsidR="0051205C" w:rsidRPr="00334695">
        <w:rPr>
          <w:b/>
          <w:i/>
          <w:sz w:val="20"/>
          <w:szCs w:val="20"/>
          <w:lang w:val="en-GB"/>
        </w:rPr>
        <w:t xml:space="preserve"> </w:t>
      </w:r>
      <w:r w:rsidR="00F87AA5" w:rsidRPr="00334695">
        <w:rPr>
          <w:b/>
          <w:i/>
          <w:sz w:val="20"/>
          <w:szCs w:val="20"/>
          <w:lang w:val="en-GB"/>
        </w:rPr>
        <w:t xml:space="preserve">– </w:t>
      </w:r>
      <w:r w:rsidR="00C25978">
        <w:rPr>
          <w:b/>
          <w:i/>
          <w:sz w:val="20"/>
          <w:szCs w:val="20"/>
          <w:lang w:val="en-GB"/>
        </w:rPr>
        <w:t xml:space="preserve">April 2011 </w:t>
      </w:r>
    </w:p>
    <w:p w14:paraId="33A87853" w14:textId="77777777" w:rsidR="00AC1899" w:rsidRDefault="00FA4120" w:rsidP="00822167">
      <w:pPr>
        <w:pBdr>
          <w:bottom w:val="single" w:sz="6" w:space="1" w:color="auto"/>
        </w:pBdr>
        <w:tabs>
          <w:tab w:val="left" w:pos="720"/>
          <w:tab w:val="left" w:pos="1440"/>
          <w:tab w:val="left" w:pos="2160"/>
          <w:tab w:val="left" w:pos="2880"/>
          <w:tab w:val="left" w:pos="3600"/>
          <w:tab w:val="left" w:pos="4320"/>
          <w:tab w:val="left" w:pos="5040"/>
        </w:tabs>
        <w:jc w:val="both"/>
        <w:rPr>
          <w:sz w:val="20"/>
          <w:szCs w:val="20"/>
          <w:lang w:val="en-GB"/>
        </w:rPr>
      </w:pPr>
      <w:r>
        <w:rPr>
          <w:sz w:val="20"/>
          <w:szCs w:val="20"/>
          <w:lang w:val="en-GB"/>
        </w:rPr>
        <w:t>Technologies</w:t>
      </w:r>
      <w:r w:rsidR="00AC1899">
        <w:rPr>
          <w:sz w:val="20"/>
          <w:szCs w:val="20"/>
          <w:lang w:val="en-GB"/>
        </w:rPr>
        <w:t xml:space="preserve"> -</w:t>
      </w:r>
      <w:r>
        <w:rPr>
          <w:sz w:val="20"/>
          <w:szCs w:val="20"/>
          <w:lang w:val="en-GB"/>
        </w:rPr>
        <w:t xml:space="preserve"> </w:t>
      </w:r>
      <w:r w:rsidR="003A02CA">
        <w:rPr>
          <w:sz w:val="20"/>
          <w:szCs w:val="20"/>
          <w:lang w:val="en-GB"/>
        </w:rPr>
        <w:t xml:space="preserve">.NET </w:t>
      </w:r>
      <w:r w:rsidR="003E344D">
        <w:rPr>
          <w:sz w:val="20"/>
          <w:szCs w:val="20"/>
          <w:lang w:val="en-GB"/>
        </w:rPr>
        <w:t>4.0</w:t>
      </w:r>
      <w:r w:rsidR="00E90437">
        <w:rPr>
          <w:sz w:val="20"/>
          <w:szCs w:val="20"/>
          <w:lang w:val="en-GB"/>
        </w:rPr>
        <w:t xml:space="preserve">, C#, Web Services, </w:t>
      </w:r>
      <w:r w:rsidR="00C21EE8">
        <w:rPr>
          <w:sz w:val="20"/>
          <w:szCs w:val="20"/>
          <w:lang w:val="en-GB"/>
        </w:rPr>
        <w:t>SQL Server 200</w:t>
      </w:r>
      <w:r w:rsidR="00E74C8E">
        <w:rPr>
          <w:sz w:val="20"/>
          <w:szCs w:val="20"/>
          <w:lang w:val="en-GB"/>
        </w:rPr>
        <w:t>8</w:t>
      </w:r>
      <w:r w:rsidR="003E344D">
        <w:rPr>
          <w:sz w:val="20"/>
          <w:szCs w:val="20"/>
          <w:lang w:val="en-GB"/>
        </w:rPr>
        <w:t xml:space="preserve">, </w:t>
      </w:r>
      <w:r w:rsidR="00A06588">
        <w:rPr>
          <w:sz w:val="20"/>
          <w:szCs w:val="20"/>
          <w:lang w:val="en-GB"/>
        </w:rPr>
        <w:t xml:space="preserve">WCF, </w:t>
      </w:r>
      <w:r w:rsidR="003E344D">
        <w:rPr>
          <w:sz w:val="20"/>
          <w:szCs w:val="20"/>
          <w:lang w:val="en-GB"/>
        </w:rPr>
        <w:t>ASP.NET</w:t>
      </w:r>
    </w:p>
    <w:p w14:paraId="611CDE51" w14:textId="2B0D5D9F" w:rsidR="00E552BE" w:rsidRDefault="0032124B" w:rsidP="00DB4E6B">
      <w:pPr>
        <w:pBdr>
          <w:bottom w:val="single" w:sz="6" w:space="1" w:color="auto"/>
        </w:pBdr>
        <w:tabs>
          <w:tab w:val="left" w:pos="720"/>
          <w:tab w:val="left" w:pos="1440"/>
          <w:tab w:val="left" w:pos="2160"/>
          <w:tab w:val="left" w:pos="2880"/>
          <w:tab w:val="left" w:pos="3600"/>
          <w:tab w:val="left" w:pos="4320"/>
          <w:tab w:val="left" w:pos="5040"/>
        </w:tabs>
        <w:spacing w:after="120"/>
        <w:jc w:val="both"/>
        <w:rPr>
          <w:sz w:val="20"/>
          <w:szCs w:val="20"/>
          <w:lang w:val="en-GB"/>
        </w:rPr>
      </w:pPr>
      <w:r>
        <w:rPr>
          <w:sz w:val="20"/>
          <w:szCs w:val="20"/>
          <w:lang w:val="en-GB"/>
        </w:rPr>
        <w:t xml:space="preserve">Total Team Size - </w:t>
      </w:r>
      <w:r w:rsidR="003112AB">
        <w:rPr>
          <w:sz w:val="20"/>
          <w:szCs w:val="20"/>
          <w:lang w:val="en-GB"/>
        </w:rPr>
        <w:t>80</w:t>
      </w:r>
    </w:p>
    <w:p w14:paraId="2B89C549" w14:textId="77777777" w:rsidR="00343E08" w:rsidRDefault="00DA05AB" w:rsidP="00913F08">
      <w:pPr>
        <w:tabs>
          <w:tab w:val="left" w:pos="720"/>
          <w:tab w:val="left" w:pos="1440"/>
          <w:tab w:val="left" w:pos="2160"/>
          <w:tab w:val="left" w:pos="2880"/>
          <w:tab w:val="left" w:pos="3600"/>
          <w:tab w:val="left" w:pos="4320"/>
          <w:tab w:val="left" w:pos="5040"/>
        </w:tabs>
        <w:spacing w:after="60"/>
        <w:jc w:val="both"/>
        <w:rPr>
          <w:sz w:val="20"/>
          <w:szCs w:val="20"/>
          <w:lang w:val="en-GB"/>
        </w:rPr>
      </w:pPr>
      <w:r>
        <w:rPr>
          <w:sz w:val="20"/>
          <w:szCs w:val="20"/>
          <w:lang w:val="en-GB"/>
        </w:rPr>
        <w:t>Capita Children</w:t>
      </w:r>
      <w:r w:rsidR="002807F1">
        <w:rPr>
          <w:sz w:val="20"/>
          <w:szCs w:val="20"/>
          <w:lang w:val="en-GB"/>
        </w:rPr>
        <w:t xml:space="preserve"> Services is the UK’s leading supplier </w:t>
      </w:r>
      <w:r w:rsidR="00E94E0D">
        <w:rPr>
          <w:sz w:val="20"/>
          <w:szCs w:val="20"/>
          <w:lang w:val="en-GB"/>
        </w:rPr>
        <w:t xml:space="preserve">of </w:t>
      </w:r>
      <w:r w:rsidR="00464F29">
        <w:rPr>
          <w:sz w:val="20"/>
          <w:szCs w:val="20"/>
          <w:lang w:val="en-GB"/>
        </w:rPr>
        <w:t xml:space="preserve">IT </w:t>
      </w:r>
      <w:r w:rsidR="002807F1">
        <w:rPr>
          <w:sz w:val="20"/>
          <w:szCs w:val="20"/>
          <w:lang w:val="en-GB"/>
        </w:rPr>
        <w:t>systems</w:t>
      </w:r>
      <w:r w:rsidR="004562E2">
        <w:rPr>
          <w:sz w:val="20"/>
          <w:szCs w:val="20"/>
          <w:lang w:val="en-GB"/>
        </w:rPr>
        <w:t>,</w:t>
      </w:r>
      <w:r w:rsidR="002807F1">
        <w:rPr>
          <w:sz w:val="20"/>
          <w:szCs w:val="20"/>
          <w:lang w:val="en-GB"/>
        </w:rPr>
        <w:t xml:space="preserve"> providing a range of software and </w:t>
      </w:r>
      <w:r w:rsidR="00E94E0D">
        <w:rPr>
          <w:sz w:val="20"/>
          <w:szCs w:val="20"/>
          <w:lang w:val="en-GB"/>
        </w:rPr>
        <w:t xml:space="preserve">IT </w:t>
      </w:r>
      <w:r w:rsidR="002807F1">
        <w:rPr>
          <w:sz w:val="20"/>
          <w:szCs w:val="20"/>
          <w:lang w:val="en-GB"/>
        </w:rPr>
        <w:t>services</w:t>
      </w:r>
      <w:r w:rsidR="00EE6F0E">
        <w:rPr>
          <w:sz w:val="20"/>
          <w:szCs w:val="20"/>
          <w:lang w:val="en-GB"/>
        </w:rPr>
        <w:t xml:space="preserve"> to </w:t>
      </w:r>
      <w:r w:rsidR="007878DD">
        <w:rPr>
          <w:sz w:val="20"/>
          <w:szCs w:val="20"/>
          <w:lang w:val="en-GB"/>
        </w:rPr>
        <w:t xml:space="preserve">22000 </w:t>
      </w:r>
      <w:r w:rsidR="00EE6F0E">
        <w:rPr>
          <w:sz w:val="20"/>
          <w:szCs w:val="20"/>
          <w:lang w:val="en-GB"/>
        </w:rPr>
        <w:t xml:space="preserve">Schools and </w:t>
      </w:r>
      <w:r w:rsidR="007878DD">
        <w:rPr>
          <w:sz w:val="20"/>
          <w:szCs w:val="20"/>
          <w:lang w:val="en-GB"/>
        </w:rPr>
        <w:t xml:space="preserve">150 </w:t>
      </w:r>
      <w:r w:rsidR="00EE6F0E">
        <w:rPr>
          <w:sz w:val="20"/>
          <w:szCs w:val="20"/>
          <w:lang w:val="en-GB"/>
        </w:rPr>
        <w:t xml:space="preserve">Local Authorities within UK. </w:t>
      </w:r>
      <w:r w:rsidR="00343E08">
        <w:rPr>
          <w:b/>
          <w:sz w:val="20"/>
          <w:szCs w:val="20"/>
          <w:lang w:val="en-GB"/>
        </w:rPr>
        <w:t>MIS</w:t>
      </w:r>
      <w:r w:rsidR="00B15322">
        <w:rPr>
          <w:sz w:val="20"/>
          <w:szCs w:val="20"/>
          <w:lang w:val="en-GB"/>
        </w:rPr>
        <w:t xml:space="preserve"> system </w:t>
      </w:r>
      <w:r w:rsidR="00FE60D3">
        <w:rPr>
          <w:sz w:val="20"/>
          <w:szCs w:val="20"/>
          <w:lang w:val="en-GB"/>
        </w:rPr>
        <w:t xml:space="preserve">is </w:t>
      </w:r>
      <w:r w:rsidR="00211E14">
        <w:rPr>
          <w:sz w:val="20"/>
          <w:szCs w:val="20"/>
          <w:lang w:val="en-GB"/>
        </w:rPr>
        <w:t xml:space="preserve">a complete enterprise level application </w:t>
      </w:r>
      <w:r w:rsidR="003D78B3">
        <w:rPr>
          <w:sz w:val="20"/>
          <w:szCs w:val="20"/>
          <w:lang w:val="en-GB"/>
        </w:rPr>
        <w:t xml:space="preserve">automating </w:t>
      </w:r>
      <w:r w:rsidR="00082B86">
        <w:rPr>
          <w:sz w:val="20"/>
          <w:szCs w:val="20"/>
          <w:lang w:val="en-GB"/>
        </w:rPr>
        <w:t>Service Desk</w:t>
      </w:r>
      <w:r w:rsidR="00533647">
        <w:rPr>
          <w:sz w:val="20"/>
          <w:szCs w:val="20"/>
          <w:lang w:val="en-GB"/>
        </w:rPr>
        <w:t>, Finance and Professional Services</w:t>
      </w:r>
      <w:r w:rsidR="00B15322">
        <w:rPr>
          <w:sz w:val="20"/>
          <w:szCs w:val="20"/>
          <w:lang w:val="en-GB"/>
        </w:rPr>
        <w:t xml:space="preserve">. </w:t>
      </w:r>
    </w:p>
    <w:p w14:paraId="5F623EA9" w14:textId="77777777" w:rsidR="00882352" w:rsidRPr="0064596E" w:rsidRDefault="00882352" w:rsidP="00DB4E6B">
      <w:pPr>
        <w:tabs>
          <w:tab w:val="left" w:pos="720"/>
          <w:tab w:val="left" w:pos="1440"/>
          <w:tab w:val="left" w:pos="2160"/>
          <w:tab w:val="left" w:pos="2880"/>
          <w:tab w:val="left" w:pos="3600"/>
          <w:tab w:val="left" w:pos="4320"/>
          <w:tab w:val="left" w:pos="5040"/>
        </w:tabs>
        <w:jc w:val="both"/>
        <w:rPr>
          <w:b/>
          <w:bCs/>
          <w:sz w:val="20"/>
          <w:szCs w:val="20"/>
          <w:u w:val="single"/>
          <w:lang w:val="en-GB"/>
        </w:rPr>
      </w:pPr>
      <w:r w:rsidRPr="0064596E">
        <w:rPr>
          <w:b/>
          <w:bCs/>
          <w:sz w:val="20"/>
          <w:szCs w:val="20"/>
          <w:u w:val="single"/>
          <w:lang w:val="en-GB"/>
        </w:rPr>
        <w:t xml:space="preserve">Key Responsibilities – </w:t>
      </w:r>
    </w:p>
    <w:p w14:paraId="11EF47C8" w14:textId="77777777" w:rsidR="002C6AEB" w:rsidRDefault="002C6AEB" w:rsidP="002C6AEB">
      <w:pPr>
        <w:tabs>
          <w:tab w:val="left" w:pos="1440"/>
          <w:tab w:val="left" w:pos="2160"/>
          <w:tab w:val="left" w:pos="2880"/>
          <w:tab w:val="left" w:pos="3600"/>
          <w:tab w:val="left" w:pos="4320"/>
          <w:tab w:val="left" w:pos="5040"/>
        </w:tabs>
        <w:jc w:val="both"/>
        <w:rPr>
          <w:sz w:val="20"/>
          <w:szCs w:val="20"/>
          <w:lang w:val="en-GB"/>
        </w:rPr>
      </w:pPr>
    </w:p>
    <w:p w14:paraId="663A2B5E" w14:textId="77777777" w:rsidR="002C6AEB" w:rsidRPr="002C6AEB" w:rsidRDefault="002C6AEB" w:rsidP="002C6AEB">
      <w:pPr>
        <w:numPr>
          <w:ilvl w:val="0"/>
          <w:numId w:val="4"/>
        </w:numPr>
        <w:tabs>
          <w:tab w:val="left" w:pos="1440"/>
          <w:tab w:val="left" w:pos="2160"/>
          <w:tab w:val="left" w:pos="2880"/>
          <w:tab w:val="left" w:pos="3600"/>
          <w:tab w:val="left" w:pos="4320"/>
          <w:tab w:val="left" w:pos="5040"/>
        </w:tabs>
        <w:jc w:val="both"/>
        <w:rPr>
          <w:sz w:val="20"/>
          <w:szCs w:val="20"/>
          <w:lang w:val="en-GB"/>
        </w:rPr>
      </w:pPr>
      <w:r w:rsidRPr="002C6AEB">
        <w:rPr>
          <w:sz w:val="20"/>
          <w:szCs w:val="20"/>
          <w:lang w:val="en-GB"/>
        </w:rPr>
        <w:t>Designs and delivers IT strategy and organizational structure aligned to business objectives.</w:t>
      </w:r>
    </w:p>
    <w:p w14:paraId="609EA4DD" w14:textId="77777777" w:rsidR="002C6AEB" w:rsidRPr="002C6AEB" w:rsidRDefault="002C6AEB" w:rsidP="002C6AEB">
      <w:pPr>
        <w:numPr>
          <w:ilvl w:val="0"/>
          <w:numId w:val="4"/>
        </w:numPr>
        <w:tabs>
          <w:tab w:val="left" w:pos="1440"/>
          <w:tab w:val="left" w:pos="2160"/>
          <w:tab w:val="left" w:pos="2880"/>
          <w:tab w:val="left" w:pos="3600"/>
          <w:tab w:val="left" w:pos="4320"/>
          <w:tab w:val="left" w:pos="5040"/>
        </w:tabs>
        <w:jc w:val="both"/>
        <w:rPr>
          <w:sz w:val="20"/>
          <w:szCs w:val="20"/>
          <w:lang w:val="en-GB"/>
        </w:rPr>
      </w:pPr>
      <w:r w:rsidRPr="002C6AEB">
        <w:rPr>
          <w:sz w:val="20"/>
          <w:szCs w:val="20"/>
          <w:lang w:val="en-GB"/>
        </w:rPr>
        <w:t>A highly skilled leader, bringing a disciplined approach which augments delivery.</w:t>
      </w:r>
    </w:p>
    <w:p w14:paraId="4127ABD2" w14:textId="77777777" w:rsidR="002C6AEB" w:rsidRPr="002C6AEB" w:rsidRDefault="002C6AEB" w:rsidP="002C6AEB">
      <w:pPr>
        <w:numPr>
          <w:ilvl w:val="0"/>
          <w:numId w:val="4"/>
        </w:numPr>
        <w:tabs>
          <w:tab w:val="left" w:pos="1440"/>
          <w:tab w:val="left" w:pos="2160"/>
          <w:tab w:val="left" w:pos="2880"/>
          <w:tab w:val="left" w:pos="3600"/>
          <w:tab w:val="left" w:pos="4320"/>
          <w:tab w:val="left" w:pos="5040"/>
        </w:tabs>
        <w:jc w:val="both"/>
        <w:rPr>
          <w:sz w:val="20"/>
          <w:szCs w:val="20"/>
          <w:lang w:val="en-GB"/>
        </w:rPr>
      </w:pPr>
      <w:r w:rsidRPr="002C6AEB">
        <w:rPr>
          <w:sz w:val="20"/>
          <w:szCs w:val="20"/>
          <w:lang w:val="en-GB"/>
        </w:rPr>
        <w:t>Automates internal systems and processes to improve efficiency and productivity.</w:t>
      </w:r>
    </w:p>
    <w:p w14:paraId="29F76298" w14:textId="77777777" w:rsidR="002C6AEB" w:rsidRPr="002C6AEB" w:rsidRDefault="002C6AEB" w:rsidP="002C6AEB">
      <w:pPr>
        <w:numPr>
          <w:ilvl w:val="0"/>
          <w:numId w:val="4"/>
        </w:numPr>
        <w:tabs>
          <w:tab w:val="left" w:pos="1440"/>
          <w:tab w:val="left" w:pos="2160"/>
          <w:tab w:val="left" w:pos="2880"/>
          <w:tab w:val="left" w:pos="3600"/>
          <w:tab w:val="left" w:pos="4320"/>
          <w:tab w:val="left" w:pos="5040"/>
        </w:tabs>
        <w:jc w:val="both"/>
        <w:rPr>
          <w:sz w:val="20"/>
          <w:szCs w:val="20"/>
          <w:lang w:val="en-GB"/>
        </w:rPr>
      </w:pPr>
      <w:r w:rsidRPr="002C6AEB">
        <w:rPr>
          <w:sz w:val="20"/>
          <w:szCs w:val="20"/>
          <w:lang w:val="en-GB"/>
        </w:rPr>
        <w:t>Ensures adoption of new systems and processes by aligning this with performance goals.</w:t>
      </w:r>
    </w:p>
    <w:p w14:paraId="128E29C1" w14:textId="77777777" w:rsidR="002C6AEB" w:rsidRPr="002C6AEB" w:rsidRDefault="002C6AEB" w:rsidP="002C6AEB">
      <w:pPr>
        <w:numPr>
          <w:ilvl w:val="0"/>
          <w:numId w:val="4"/>
        </w:numPr>
        <w:tabs>
          <w:tab w:val="left" w:pos="1440"/>
          <w:tab w:val="left" w:pos="2160"/>
          <w:tab w:val="left" w:pos="2880"/>
          <w:tab w:val="left" w:pos="3600"/>
          <w:tab w:val="left" w:pos="4320"/>
          <w:tab w:val="left" w:pos="5040"/>
        </w:tabs>
        <w:jc w:val="both"/>
        <w:rPr>
          <w:sz w:val="20"/>
          <w:szCs w:val="20"/>
          <w:lang w:val="en-GB"/>
        </w:rPr>
      </w:pPr>
      <w:r w:rsidRPr="002C6AEB">
        <w:rPr>
          <w:sz w:val="20"/>
          <w:szCs w:val="20"/>
          <w:lang w:val="en-GB"/>
        </w:rPr>
        <w:t>Drives Cloud and Agile adoption to futureproof application delivery.</w:t>
      </w:r>
    </w:p>
    <w:p w14:paraId="0405494C" w14:textId="72E47DFE" w:rsidR="002C6AEB" w:rsidRDefault="002C6AEB" w:rsidP="002C6AEB">
      <w:pPr>
        <w:numPr>
          <w:ilvl w:val="0"/>
          <w:numId w:val="4"/>
        </w:numPr>
        <w:tabs>
          <w:tab w:val="left" w:pos="1440"/>
          <w:tab w:val="left" w:pos="2160"/>
          <w:tab w:val="left" w:pos="2880"/>
          <w:tab w:val="left" w:pos="3600"/>
          <w:tab w:val="left" w:pos="4320"/>
          <w:tab w:val="left" w:pos="5040"/>
        </w:tabs>
        <w:jc w:val="both"/>
        <w:rPr>
          <w:sz w:val="20"/>
          <w:szCs w:val="20"/>
          <w:lang w:val="en-GB"/>
        </w:rPr>
      </w:pPr>
      <w:r w:rsidRPr="002C6AEB">
        <w:rPr>
          <w:sz w:val="20"/>
          <w:szCs w:val="20"/>
          <w:lang w:val="en-GB"/>
        </w:rPr>
        <w:t>Implements technical change including machine learning, natural language processing and digital customer experience.</w:t>
      </w:r>
    </w:p>
    <w:p w14:paraId="570ABBA0" w14:textId="23A174A9" w:rsidR="00A95876" w:rsidRDefault="00A95876" w:rsidP="00DB4E6B">
      <w:pPr>
        <w:numPr>
          <w:ilvl w:val="0"/>
          <w:numId w:val="4"/>
        </w:numPr>
        <w:tabs>
          <w:tab w:val="left" w:pos="1440"/>
          <w:tab w:val="left" w:pos="2160"/>
          <w:tab w:val="left" w:pos="2880"/>
          <w:tab w:val="left" w:pos="3600"/>
          <w:tab w:val="left" w:pos="4320"/>
          <w:tab w:val="left" w:pos="5040"/>
        </w:tabs>
        <w:jc w:val="both"/>
        <w:rPr>
          <w:sz w:val="20"/>
          <w:szCs w:val="20"/>
          <w:lang w:val="en-GB"/>
        </w:rPr>
      </w:pPr>
      <w:r>
        <w:rPr>
          <w:sz w:val="20"/>
          <w:szCs w:val="20"/>
          <w:lang w:val="en-GB"/>
        </w:rPr>
        <w:t>Work</w:t>
      </w:r>
      <w:r w:rsidR="0094049D">
        <w:rPr>
          <w:sz w:val="20"/>
          <w:szCs w:val="20"/>
          <w:lang w:val="en-GB"/>
        </w:rPr>
        <w:t>ed</w:t>
      </w:r>
      <w:r>
        <w:rPr>
          <w:sz w:val="20"/>
          <w:szCs w:val="20"/>
          <w:lang w:val="en-GB"/>
        </w:rPr>
        <w:t xml:space="preserve"> closely with the </w:t>
      </w:r>
      <w:r w:rsidR="00275FDA">
        <w:rPr>
          <w:sz w:val="20"/>
          <w:szCs w:val="20"/>
          <w:lang w:val="en-GB"/>
        </w:rPr>
        <w:t>team</w:t>
      </w:r>
      <w:r w:rsidR="003B58E8">
        <w:rPr>
          <w:sz w:val="20"/>
          <w:szCs w:val="20"/>
          <w:lang w:val="en-GB"/>
        </w:rPr>
        <w:t xml:space="preserve"> of architects</w:t>
      </w:r>
      <w:r w:rsidR="00275FDA">
        <w:rPr>
          <w:sz w:val="20"/>
          <w:szCs w:val="20"/>
          <w:lang w:val="en-GB"/>
        </w:rPr>
        <w:t xml:space="preserve">, for the </w:t>
      </w:r>
      <w:r w:rsidR="00520C8E">
        <w:rPr>
          <w:sz w:val="20"/>
          <w:szCs w:val="20"/>
          <w:lang w:val="en-GB"/>
        </w:rPr>
        <w:t xml:space="preserve">designing and developing. </w:t>
      </w:r>
    </w:p>
    <w:p w14:paraId="51CCC7FC" w14:textId="77777777" w:rsidR="00F21EDE" w:rsidRDefault="008661B6" w:rsidP="00DB4E6B">
      <w:pPr>
        <w:numPr>
          <w:ilvl w:val="0"/>
          <w:numId w:val="6"/>
        </w:numPr>
        <w:tabs>
          <w:tab w:val="left" w:pos="1440"/>
          <w:tab w:val="left" w:pos="2160"/>
          <w:tab w:val="left" w:pos="2880"/>
          <w:tab w:val="left" w:pos="3600"/>
          <w:tab w:val="left" w:pos="4320"/>
          <w:tab w:val="left" w:pos="5040"/>
        </w:tabs>
        <w:jc w:val="both"/>
        <w:rPr>
          <w:sz w:val="20"/>
          <w:szCs w:val="20"/>
          <w:lang w:val="en-GB"/>
        </w:rPr>
      </w:pPr>
      <w:r>
        <w:rPr>
          <w:sz w:val="20"/>
          <w:szCs w:val="20"/>
          <w:lang w:val="en-GB"/>
        </w:rPr>
        <w:t>Design</w:t>
      </w:r>
      <w:r w:rsidR="003806F0">
        <w:rPr>
          <w:sz w:val="20"/>
          <w:szCs w:val="20"/>
          <w:lang w:val="en-GB"/>
        </w:rPr>
        <w:t xml:space="preserve"> and development of </w:t>
      </w:r>
      <w:r w:rsidR="00F214B8">
        <w:rPr>
          <w:sz w:val="20"/>
          <w:szCs w:val="20"/>
          <w:lang w:val="en-GB"/>
        </w:rPr>
        <w:t>workflow for Finance and Professional Services</w:t>
      </w:r>
      <w:r w:rsidR="003806F0">
        <w:rPr>
          <w:sz w:val="20"/>
          <w:szCs w:val="20"/>
          <w:lang w:val="en-GB"/>
        </w:rPr>
        <w:t>.</w:t>
      </w:r>
    </w:p>
    <w:p w14:paraId="3820E6BD" w14:textId="77777777" w:rsidR="00A17EA5" w:rsidRDefault="005A5B3A" w:rsidP="00CD44E1">
      <w:pPr>
        <w:numPr>
          <w:ilvl w:val="0"/>
          <w:numId w:val="6"/>
        </w:numPr>
        <w:tabs>
          <w:tab w:val="left" w:pos="1440"/>
          <w:tab w:val="left" w:pos="2160"/>
          <w:tab w:val="left" w:pos="2880"/>
          <w:tab w:val="left" w:pos="3600"/>
          <w:tab w:val="left" w:pos="4320"/>
          <w:tab w:val="left" w:pos="5040"/>
        </w:tabs>
        <w:ind w:left="714" w:hanging="357"/>
        <w:jc w:val="both"/>
        <w:rPr>
          <w:sz w:val="20"/>
          <w:szCs w:val="20"/>
          <w:lang w:val="en-GB"/>
        </w:rPr>
      </w:pPr>
      <w:r>
        <w:rPr>
          <w:sz w:val="20"/>
          <w:szCs w:val="20"/>
          <w:lang w:val="en-GB"/>
        </w:rPr>
        <w:t>Managed distributed teams for</w:t>
      </w:r>
      <w:r w:rsidR="00CE1A51">
        <w:rPr>
          <w:sz w:val="20"/>
          <w:szCs w:val="20"/>
          <w:lang w:val="en-GB"/>
        </w:rPr>
        <w:t xml:space="preserve"> </w:t>
      </w:r>
      <w:r w:rsidR="00CF4CCC">
        <w:rPr>
          <w:sz w:val="20"/>
          <w:szCs w:val="20"/>
          <w:lang w:val="en-GB"/>
        </w:rPr>
        <w:t xml:space="preserve">work </w:t>
      </w:r>
      <w:r w:rsidR="008F680C">
        <w:rPr>
          <w:sz w:val="20"/>
          <w:szCs w:val="20"/>
          <w:lang w:val="en-GB"/>
        </w:rPr>
        <w:t>scheduling</w:t>
      </w:r>
      <w:r>
        <w:rPr>
          <w:sz w:val="20"/>
          <w:szCs w:val="20"/>
          <w:lang w:val="en-GB"/>
        </w:rPr>
        <w:t xml:space="preserve"> and work completion</w:t>
      </w:r>
      <w:r w:rsidR="00FE5E33">
        <w:rPr>
          <w:sz w:val="20"/>
          <w:szCs w:val="20"/>
          <w:lang w:val="en-GB"/>
        </w:rPr>
        <w:t>.</w:t>
      </w:r>
    </w:p>
    <w:p w14:paraId="6140B27B" w14:textId="77777777" w:rsidR="00853FAF" w:rsidRDefault="00853FAF" w:rsidP="00CD44E1">
      <w:pPr>
        <w:numPr>
          <w:ilvl w:val="0"/>
          <w:numId w:val="6"/>
        </w:numPr>
        <w:tabs>
          <w:tab w:val="left" w:pos="1440"/>
          <w:tab w:val="left" w:pos="2160"/>
          <w:tab w:val="left" w:pos="2880"/>
          <w:tab w:val="left" w:pos="3600"/>
          <w:tab w:val="left" w:pos="4320"/>
          <w:tab w:val="left" w:pos="5040"/>
        </w:tabs>
        <w:ind w:left="714" w:hanging="357"/>
        <w:jc w:val="both"/>
        <w:rPr>
          <w:sz w:val="20"/>
          <w:szCs w:val="20"/>
          <w:lang w:val="en-GB"/>
        </w:rPr>
      </w:pPr>
      <w:r>
        <w:rPr>
          <w:sz w:val="20"/>
          <w:szCs w:val="20"/>
          <w:lang w:val="en-GB"/>
        </w:rPr>
        <w:t xml:space="preserve">Managed product roadmap and enhancements based on customer data needs. </w:t>
      </w:r>
    </w:p>
    <w:p w14:paraId="2C0DB155" w14:textId="77777777" w:rsidR="002C6AEB" w:rsidRDefault="002C6AEB" w:rsidP="003A2460">
      <w:pPr>
        <w:tabs>
          <w:tab w:val="left" w:pos="720"/>
          <w:tab w:val="left" w:pos="1440"/>
          <w:tab w:val="left" w:pos="2160"/>
          <w:tab w:val="left" w:pos="2880"/>
          <w:tab w:val="left" w:pos="3600"/>
          <w:tab w:val="left" w:pos="4320"/>
          <w:tab w:val="left" w:pos="5040"/>
        </w:tabs>
        <w:spacing w:before="120"/>
        <w:jc w:val="both"/>
        <w:rPr>
          <w:rFonts w:ascii="Verdana" w:hAnsi="Verdana" w:cs="Verdana"/>
          <w:b/>
          <w:bCs/>
          <w:sz w:val="20"/>
          <w:szCs w:val="20"/>
          <w:u w:val="single"/>
        </w:rPr>
      </w:pPr>
    </w:p>
    <w:p w14:paraId="7C4553A4" w14:textId="77777777" w:rsidR="002C6AEB" w:rsidRDefault="002C6AEB" w:rsidP="003A2460">
      <w:pPr>
        <w:tabs>
          <w:tab w:val="left" w:pos="720"/>
          <w:tab w:val="left" w:pos="1440"/>
          <w:tab w:val="left" w:pos="2160"/>
          <w:tab w:val="left" w:pos="2880"/>
          <w:tab w:val="left" w:pos="3600"/>
          <w:tab w:val="left" w:pos="4320"/>
          <w:tab w:val="left" w:pos="5040"/>
        </w:tabs>
        <w:spacing w:before="120"/>
        <w:jc w:val="both"/>
        <w:rPr>
          <w:rFonts w:ascii="Verdana" w:hAnsi="Verdana" w:cs="Verdana"/>
          <w:b/>
          <w:bCs/>
          <w:sz w:val="20"/>
          <w:szCs w:val="20"/>
          <w:u w:val="single"/>
        </w:rPr>
      </w:pPr>
    </w:p>
    <w:p w14:paraId="37197645" w14:textId="77777777" w:rsidR="002C6AEB" w:rsidRDefault="002C6AEB" w:rsidP="003A2460">
      <w:pPr>
        <w:tabs>
          <w:tab w:val="left" w:pos="720"/>
          <w:tab w:val="left" w:pos="1440"/>
          <w:tab w:val="left" w:pos="2160"/>
          <w:tab w:val="left" w:pos="2880"/>
          <w:tab w:val="left" w:pos="3600"/>
          <w:tab w:val="left" w:pos="4320"/>
          <w:tab w:val="left" w:pos="5040"/>
        </w:tabs>
        <w:spacing w:before="120"/>
        <w:jc w:val="both"/>
        <w:rPr>
          <w:rFonts w:ascii="Verdana" w:hAnsi="Verdana" w:cs="Verdana"/>
          <w:b/>
          <w:bCs/>
          <w:sz w:val="20"/>
          <w:szCs w:val="20"/>
          <w:u w:val="single"/>
        </w:rPr>
      </w:pPr>
    </w:p>
    <w:p w14:paraId="37B83D34" w14:textId="77777777" w:rsidR="002C6AEB" w:rsidRDefault="002C6AEB" w:rsidP="003A2460">
      <w:pPr>
        <w:tabs>
          <w:tab w:val="left" w:pos="720"/>
          <w:tab w:val="left" w:pos="1440"/>
          <w:tab w:val="left" w:pos="2160"/>
          <w:tab w:val="left" w:pos="2880"/>
          <w:tab w:val="left" w:pos="3600"/>
          <w:tab w:val="left" w:pos="4320"/>
          <w:tab w:val="left" w:pos="5040"/>
        </w:tabs>
        <w:spacing w:before="120"/>
        <w:jc w:val="both"/>
        <w:rPr>
          <w:rFonts w:ascii="Verdana" w:hAnsi="Verdana" w:cs="Verdana"/>
          <w:b/>
          <w:bCs/>
          <w:sz w:val="20"/>
          <w:szCs w:val="20"/>
          <w:u w:val="single"/>
        </w:rPr>
      </w:pPr>
    </w:p>
    <w:p w14:paraId="4AB12518" w14:textId="77777777" w:rsidR="002C6AEB" w:rsidRDefault="002C6AEB" w:rsidP="003A2460">
      <w:pPr>
        <w:tabs>
          <w:tab w:val="left" w:pos="720"/>
          <w:tab w:val="left" w:pos="1440"/>
          <w:tab w:val="left" w:pos="2160"/>
          <w:tab w:val="left" w:pos="2880"/>
          <w:tab w:val="left" w:pos="3600"/>
          <w:tab w:val="left" w:pos="4320"/>
          <w:tab w:val="left" w:pos="5040"/>
        </w:tabs>
        <w:spacing w:before="120"/>
        <w:jc w:val="both"/>
        <w:rPr>
          <w:rFonts w:ascii="Verdana" w:hAnsi="Verdana" w:cs="Verdana"/>
          <w:b/>
          <w:bCs/>
          <w:sz w:val="20"/>
          <w:szCs w:val="20"/>
          <w:u w:val="single"/>
        </w:rPr>
      </w:pPr>
    </w:p>
    <w:p w14:paraId="0A0C0003" w14:textId="3210D466" w:rsidR="002D4FF3" w:rsidRPr="0064596E" w:rsidRDefault="00873416" w:rsidP="003A2460">
      <w:pPr>
        <w:tabs>
          <w:tab w:val="left" w:pos="720"/>
          <w:tab w:val="left" w:pos="1440"/>
          <w:tab w:val="left" w:pos="2160"/>
          <w:tab w:val="left" w:pos="2880"/>
          <w:tab w:val="left" w:pos="3600"/>
          <w:tab w:val="left" w:pos="4320"/>
          <w:tab w:val="left" w:pos="5040"/>
        </w:tabs>
        <w:spacing w:before="120"/>
        <w:jc w:val="both"/>
        <w:rPr>
          <w:b/>
          <w:sz w:val="20"/>
          <w:szCs w:val="20"/>
          <w:u w:val="single"/>
          <w:lang w:val="en-GB"/>
        </w:rPr>
      </w:pPr>
      <w:r w:rsidRPr="0064596E">
        <w:rPr>
          <w:rFonts w:ascii="Verdana" w:hAnsi="Verdana" w:cs="Verdana"/>
          <w:b/>
          <w:bCs/>
          <w:sz w:val="20"/>
          <w:szCs w:val="20"/>
          <w:u w:val="single"/>
        </w:rPr>
        <w:t xml:space="preserve">PIE </w:t>
      </w:r>
      <w:r w:rsidR="00C74A90" w:rsidRPr="0064596E">
        <w:rPr>
          <w:rFonts w:ascii="Verdana" w:hAnsi="Verdana" w:cs="Verdana"/>
          <w:b/>
          <w:bCs/>
          <w:sz w:val="20"/>
          <w:szCs w:val="20"/>
          <w:u w:val="single"/>
        </w:rPr>
        <w:t>(Payments Information Engine)</w:t>
      </w:r>
      <w:r w:rsidR="00C74A90" w:rsidRPr="0064596E">
        <w:rPr>
          <w:b/>
          <w:i/>
          <w:sz w:val="20"/>
          <w:szCs w:val="20"/>
          <w:u w:val="single"/>
          <w:lang w:val="en-GB"/>
        </w:rPr>
        <w:t xml:space="preserve"> </w:t>
      </w:r>
      <w:r w:rsidR="00796D67" w:rsidRPr="0064596E">
        <w:rPr>
          <w:b/>
          <w:i/>
          <w:sz w:val="20"/>
          <w:szCs w:val="20"/>
          <w:u w:val="single"/>
          <w:lang w:val="en-GB"/>
        </w:rPr>
        <w:t>(</w:t>
      </w:r>
      <w:r w:rsidR="00C74A90" w:rsidRPr="0064596E">
        <w:rPr>
          <w:b/>
          <w:i/>
          <w:sz w:val="20"/>
          <w:szCs w:val="20"/>
          <w:u w:val="single"/>
          <w:lang w:val="en-GB"/>
        </w:rPr>
        <w:t>Unisys Ltd</w:t>
      </w:r>
      <w:r w:rsidR="00796D67" w:rsidRPr="0064596E">
        <w:rPr>
          <w:b/>
          <w:i/>
          <w:sz w:val="20"/>
          <w:szCs w:val="20"/>
          <w:u w:val="single"/>
          <w:lang w:val="en-GB"/>
        </w:rPr>
        <w:t>, UK)</w:t>
      </w:r>
      <w:r w:rsidR="0023771D" w:rsidRPr="0064596E">
        <w:rPr>
          <w:b/>
          <w:sz w:val="20"/>
          <w:szCs w:val="20"/>
          <w:u w:val="single"/>
          <w:lang w:val="en-GB"/>
        </w:rPr>
        <w:tab/>
      </w:r>
      <w:r w:rsidR="00A41167" w:rsidRPr="0064596E">
        <w:rPr>
          <w:b/>
          <w:sz w:val="20"/>
          <w:szCs w:val="20"/>
          <w:u w:val="single"/>
          <w:lang w:val="en-GB"/>
        </w:rPr>
        <w:t xml:space="preserve">         </w:t>
      </w:r>
      <w:r w:rsidR="005C7346" w:rsidRPr="0064596E">
        <w:rPr>
          <w:b/>
          <w:sz w:val="20"/>
          <w:szCs w:val="20"/>
          <w:u w:val="single"/>
          <w:lang w:val="en-GB"/>
        </w:rPr>
        <w:t xml:space="preserve">July </w:t>
      </w:r>
      <w:r w:rsidR="0023771D" w:rsidRPr="0064596E">
        <w:rPr>
          <w:b/>
          <w:i/>
          <w:sz w:val="20"/>
          <w:szCs w:val="20"/>
          <w:u w:val="single"/>
          <w:lang w:val="en-GB"/>
        </w:rPr>
        <w:t>200</w:t>
      </w:r>
      <w:r w:rsidR="005C7346" w:rsidRPr="0064596E">
        <w:rPr>
          <w:b/>
          <w:i/>
          <w:sz w:val="20"/>
          <w:szCs w:val="20"/>
          <w:u w:val="single"/>
          <w:lang w:val="en-GB"/>
        </w:rPr>
        <w:t>2</w:t>
      </w:r>
      <w:r w:rsidR="0023771D" w:rsidRPr="0064596E">
        <w:rPr>
          <w:b/>
          <w:i/>
          <w:sz w:val="20"/>
          <w:szCs w:val="20"/>
          <w:u w:val="single"/>
          <w:lang w:val="en-GB"/>
        </w:rPr>
        <w:t xml:space="preserve"> to </w:t>
      </w:r>
      <w:r w:rsidR="00596FC8" w:rsidRPr="0064596E">
        <w:rPr>
          <w:b/>
          <w:i/>
          <w:sz w:val="20"/>
          <w:szCs w:val="20"/>
          <w:u w:val="single"/>
          <w:lang w:val="en-GB"/>
        </w:rPr>
        <w:t>April</w:t>
      </w:r>
      <w:r w:rsidR="0023771D" w:rsidRPr="0064596E">
        <w:rPr>
          <w:b/>
          <w:i/>
          <w:sz w:val="20"/>
          <w:szCs w:val="20"/>
          <w:u w:val="single"/>
          <w:lang w:val="en-GB"/>
        </w:rPr>
        <w:t xml:space="preserve"> 2006</w:t>
      </w:r>
      <w:r w:rsidR="00796D67" w:rsidRPr="0064596E">
        <w:rPr>
          <w:b/>
          <w:sz w:val="20"/>
          <w:szCs w:val="20"/>
          <w:u w:val="single"/>
          <w:lang w:val="en-GB"/>
        </w:rPr>
        <w:t xml:space="preserve"> </w:t>
      </w:r>
    </w:p>
    <w:p w14:paraId="09693914" w14:textId="77777777" w:rsidR="0023771D" w:rsidRDefault="00696ABC" w:rsidP="00BC7279">
      <w:pPr>
        <w:pBdr>
          <w:bottom w:val="single" w:sz="6" w:space="1" w:color="auto"/>
        </w:pBdr>
        <w:tabs>
          <w:tab w:val="left" w:pos="720"/>
          <w:tab w:val="left" w:pos="1440"/>
          <w:tab w:val="left" w:pos="2160"/>
          <w:tab w:val="left" w:pos="2880"/>
          <w:tab w:val="left" w:pos="3600"/>
          <w:tab w:val="left" w:pos="4320"/>
          <w:tab w:val="left" w:pos="5040"/>
        </w:tabs>
        <w:jc w:val="both"/>
        <w:rPr>
          <w:rFonts w:cs="Arial"/>
          <w:sz w:val="20"/>
          <w:szCs w:val="20"/>
        </w:rPr>
      </w:pPr>
      <w:r>
        <w:rPr>
          <w:sz w:val="20"/>
          <w:szCs w:val="20"/>
          <w:lang w:val="en-GB"/>
        </w:rPr>
        <w:t xml:space="preserve">Technologies - </w:t>
      </w:r>
      <w:r w:rsidR="00A41167" w:rsidRPr="00DA18A8">
        <w:rPr>
          <w:rFonts w:cs="Arial"/>
          <w:sz w:val="20"/>
          <w:szCs w:val="20"/>
        </w:rPr>
        <w:t>.NET</w:t>
      </w:r>
      <w:r w:rsidR="009539DB">
        <w:rPr>
          <w:rFonts w:cs="Arial"/>
          <w:sz w:val="20"/>
          <w:szCs w:val="20"/>
        </w:rPr>
        <w:t xml:space="preserve"> 1.1</w:t>
      </w:r>
      <w:r w:rsidR="00A41167" w:rsidRPr="00DA18A8">
        <w:rPr>
          <w:rFonts w:cs="Arial"/>
          <w:sz w:val="20"/>
          <w:szCs w:val="20"/>
        </w:rPr>
        <w:t>, C#, SQL Server</w:t>
      </w:r>
      <w:r w:rsidR="0077464C">
        <w:rPr>
          <w:rFonts w:cs="Arial"/>
          <w:sz w:val="20"/>
          <w:szCs w:val="20"/>
        </w:rPr>
        <w:t xml:space="preserve"> 2000</w:t>
      </w:r>
      <w:r w:rsidR="00A41167" w:rsidRPr="00DA18A8">
        <w:rPr>
          <w:rFonts w:cs="Arial"/>
          <w:sz w:val="20"/>
          <w:szCs w:val="20"/>
        </w:rPr>
        <w:t xml:space="preserve">, XML, XSLT, MS Visio for </w:t>
      </w:r>
      <w:r w:rsidR="009F1085" w:rsidRPr="00DA18A8">
        <w:rPr>
          <w:rFonts w:cs="Arial"/>
          <w:sz w:val="20"/>
          <w:szCs w:val="20"/>
        </w:rPr>
        <w:t>designing.</w:t>
      </w:r>
    </w:p>
    <w:p w14:paraId="24BF5A68" w14:textId="77777777" w:rsidR="00F33B36" w:rsidRDefault="00484FD0" w:rsidP="003A5FAA">
      <w:pPr>
        <w:pBdr>
          <w:bottom w:val="single" w:sz="6" w:space="1" w:color="auto"/>
        </w:pBdr>
        <w:tabs>
          <w:tab w:val="left" w:pos="720"/>
          <w:tab w:val="left" w:pos="1440"/>
          <w:tab w:val="left" w:pos="2160"/>
          <w:tab w:val="left" w:pos="2880"/>
          <w:tab w:val="left" w:pos="3600"/>
          <w:tab w:val="left" w:pos="4320"/>
          <w:tab w:val="left" w:pos="5040"/>
        </w:tabs>
        <w:spacing w:before="60"/>
        <w:jc w:val="both"/>
        <w:rPr>
          <w:sz w:val="20"/>
          <w:szCs w:val="20"/>
          <w:lang w:val="en-GB"/>
        </w:rPr>
      </w:pPr>
      <w:r>
        <w:rPr>
          <w:rFonts w:cs="Arial"/>
          <w:sz w:val="20"/>
          <w:szCs w:val="20"/>
        </w:rPr>
        <w:t xml:space="preserve">Total Team Size - </w:t>
      </w:r>
      <w:r w:rsidR="009F1085">
        <w:rPr>
          <w:rFonts w:cs="Arial"/>
          <w:sz w:val="20"/>
          <w:szCs w:val="20"/>
        </w:rPr>
        <w:t>30</w:t>
      </w:r>
    </w:p>
    <w:p w14:paraId="5BFC0CB7" w14:textId="77777777" w:rsidR="00873416" w:rsidRDefault="00873416" w:rsidP="00527754">
      <w:pPr>
        <w:rPr>
          <w:sz w:val="20"/>
          <w:szCs w:val="20"/>
          <w:lang w:val="en-GB"/>
        </w:rPr>
      </w:pPr>
    </w:p>
    <w:p w14:paraId="6F80A683" w14:textId="77777777" w:rsidR="00527754" w:rsidRPr="00527754" w:rsidRDefault="00527754" w:rsidP="00527754">
      <w:pPr>
        <w:rPr>
          <w:sz w:val="20"/>
          <w:szCs w:val="20"/>
          <w:lang w:val="en-GB"/>
        </w:rPr>
      </w:pPr>
      <w:r w:rsidRPr="00527754">
        <w:rPr>
          <w:sz w:val="20"/>
          <w:szCs w:val="20"/>
          <w:lang w:val="en-GB"/>
        </w:rPr>
        <w:t xml:space="preserve">PIE (Payment Information Engine) aims at automating the Cheque Clearing Process. This is a huge </w:t>
      </w:r>
      <w:r w:rsidR="00075F75" w:rsidRPr="00527754">
        <w:rPr>
          <w:sz w:val="20"/>
          <w:szCs w:val="20"/>
          <w:lang w:val="en-GB"/>
        </w:rPr>
        <w:t>multimillion</w:t>
      </w:r>
      <w:r w:rsidR="00DF3D05" w:rsidRPr="00527754">
        <w:rPr>
          <w:sz w:val="20"/>
          <w:szCs w:val="20"/>
          <w:lang w:val="en-GB"/>
        </w:rPr>
        <w:t>-pound</w:t>
      </w:r>
      <w:r w:rsidRPr="00527754">
        <w:rPr>
          <w:sz w:val="20"/>
          <w:szCs w:val="20"/>
          <w:lang w:val="en-GB"/>
        </w:rPr>
        <w:t xml:space="preserve"> project that covers 80% of UK check clearing process with major banks</w:t>
      </w:r>
      <w:r w:rsidR="00094B8D">
        <w:rPr>
          <w:sz w:val="20"/>
          <w:szCs w:val="20"/>
          <w:lang w:val="en-GB"/>
        </w:rPr>
        <w:t xml:space="preserve"> like </w:t>
      </w:r>
      <w:r w:rsidR="00094B8D" w:rsidRPr="0099330E">
        <w:rPr>
          <w:b/>
          <w:sz w:val="20"/>
          <w:szCs w:val="20"/>
          <w:lang w:val="en-GB"/>
        </w:rPr>
        <w:t>Barclays</w:t>
      </w:r>
      <w:r w:rsidR="00094B8D">
        <w:rPr>
          <w:sz w:val="20"/>
          <w:szCs w:val="20"/>
          <w:lang w:val="en-GB"/>
        </w:rPr>
        <w:t xml:space="preserve">, </w:t>
      </w:r>
      <w:r w:rsidR="00DF3D05" w:rsidRPr="0099330E">
        <w:rPr>
          <w:b/>
          <w:sz w:val="20"/>
          <w:szCs w:val="20"/>
          <w:lang w:val="en-GB"/>
        </w:rPr>
        <w:t>HBOS,</w:t>
      </w:r>
      <w:r w:rsidR="00094B8D">
        <w:rPr>
          <w:sz w:val="20"/>
          <w:szCs w:val="20"/>
          <w:lang w:val="en-GB"/>
        </w:rPr>
        <w:t xml:space="preserve"> and </w:t>
      </w:r>
      <w:r w:rsidR="00094B8D" w:rsidRPr="0099330E">
        <w:rPr>
          <w:b/>
          <w:sz w:val="20"/>
          <w:szCs w:val="20"/>
          <w:lang w:val="en-GB"/>
        </w:rPr>
        <w:t>Lloyds TSB</w:t>
      </w:r>
      <w:r w:rsidRPr="00527754">
        <w:rPr>
          <w:sz w:val="20"/>
          <w:szCs w:val="20"/>
          <w:lang w:val="en-GB"/>
        </w:rPr>
        <w:t xml:space="preserve">.  </w:t>
      </w:r>
    </w:p>
    <w:p w14:paraId="3580EE38" w14:textId="77777777" w:rsidR="00527754" w:rsidRPr="00527754" w:rsidRDefault="00527754" w:rsidP="00527754">
      <w:pPr>
        <w:rPr>
          <w:sz w:val="20"/>
          <w:szCs w:val="20"/>
          <w:lang w:val="en-GB"/>
        </w:rPr>
      </w:pPr>
    </w:p>
    <w:p w14:paraId="2E3FB349" w14:textId="77777777" w:rsidR="00D25CDE" w:rsidRPr="00757559" w:rsidRDefault="00367FFA" w:rsidP="003A5FAA">
      <w:pPr>
        <w:tabs>
          <w:tab w:val="left" w:pos="720"/>
          <w:tab w:val="left" w:pos="1440"/>
          <w:tab w:val="left" w:pos="2160"/>
          <w:tab w:val="left" w:pos="2880"/>
          <w:tab w:val="left" w:pos="3600"/>
          <w:tab w:val="left" w:pos="4320"/>
          <w:tab w:val="left" w:pos="5040"/>
        </w:tabs>
        <w:spacing w:before="60"/>
        <w:jc w:val="both"/>
        <w:rPr>
          <w:sz w:val="20"/>
          <w:szCs w:val="20"/>
          <w:u w:val="single"/>
          <w:lang w:val="en-GB"/>
        </w:rPr>
      </w:pPr>
      <w:r w:rsidRPr="00757559">
        <w:rPr>
          <w:sz w:val="20"/>
          <w:szCs w:val="20"/>
          <w:u w:val="single"/>
          <w:lang w:val="en-GB"/>
        </w:rPr>
        <w:t xml:space="preserve">Key Responsibilities – </w:t>
      </w:r>
    </w:p>
    <w:p w14:paraId="5CCDC24C" w14:textId="77777777" w:rsidR="00367FFA" w:rsidRDefault="0067788D" w:rsidP="00C87D63">
      <w:pPr>
        <w:numPr>
          <w:ilvl w:val="0"/>
          <w:numId w:val="3"/>
        </w:numPr>
        <w:tabs>
          <w:tab w:val="clear" w:pos="1080"/>
          <w:tab w:val="left" w:pos="720"/>
          <w:tab w:val="left" w:pos="1440"/>
          <w:tab w:val="num" w:pos="1540"/>
          <w:tab w:val="left" w:pos="2160"/>
          <w:tab w:val="left" w:pos="2880"/>
          <w:tab w:val="left" w:pos="3600"/>
          <w:tab w:val="left" w:pos="4320"/>
          <w:tab w:val="left" w:pos="5040"/>
        </w:tabs>
        <w:ind w:left="770"/>
        <w:jc w:val="both"/>
        <w:rPr>
          <w:sz w:val="20"/>
          <w:szCs w:val="20"/>
          <w:lang w:val="en-GB"/>
        </w:rPr>
      </w:pPr>
      <w:r>
        <w:rPr>
          <w:sz w:val="20"/>
          <w:szCs w:val="20"/>
          <w:lang w:val="en-GB"/>
        </w:rPr>
        <w:t xml:space="preserve">Actively involved in </w:t>
      </w:r>
      <w:r w:rsidR="001C50E2">
        <w:rPr>
          <w:sz w:val="20"/>
          <w:szCs w:val="20"/>
          <w:lang w:val="en-GB"/>
        </w:rPr>
        <w:t xml:space="preserve">the </w:t>
      </w:r>
      <w:r>
        <w:rPr>
          <w:sz w:val="20"/>
          <w:szCs w:val="20"/>
          <w:lang w:val="en-GB"/>
        </w:rPr>
        <w:t>estimation and design of the modules</w:t>
      </w:r>
    </w:p>
    <w:p w14:paraId="5CA3C216" w14:textId="77777777" w:rsidR="0067788D" w:rsidRDefault="00EF3D6F" w:rsidP="00C87D63">
      <w:pPr>
        <w:numPr>
          <w:ilvl w:val="0"/>
          <w:numId w:val="3"/>
        </w:numPr>
        <w:tabs>
          <w:tab w:val="left" w:pos="720"/>
          <w:tab w:val="left" w:pos="1440"/>
          <w:tab w:val="left" w:pos="2160"/>
          <w:tab w:val="left" w:pos="2880"/>
          <w:tab w:val="left" w:pos="3600"/>
          <w:tab w:val="left" w:pos="4320"/>
          <w:tab w:val="left" w:pos="5040"/>
        </w:tabs>
        <w:ind w:left="770"/>
        <w:jc w:val="both"/>
        <w:rPr>
          <w:sz w:val="20"/>
          <w:szCs w:val="20"/>
          <w:lang w:val="en-GB"/>
        </w:rPr>
      </w:pPr>
      <w:r>
        <w:rPr>
          <w:sz w:val="20"/>
          <w:szCs w:val="20"/>
          <w:lang w:val="en-GB"/>
        </w:rPr>
        <w:t xml:space="preserve">Working as a senior </w:t>
      </w:r>
      <w:r w:rsidR="00CB262E">
        <w:rPr>
          <w:sz w:val="20"/>
          <w:szCs w:val="20"/>
          <w:lang w:val="en-GB"/>
        </w:rPr>
        <w:t>.</w:t>
      </w:r>
      <w:r w:rsidR="00075F75">
        <w:rPr>
          <w:sz w:val="20"/>
          <w:szCs w:val="20"/>
          <w:lang w:val="en-GB"/>
        </w:rPr>
        <w:t>NET</w:t>
      </w:r>
      <w:r w:rsidR="00CB262E">
        <w:rPr>
          <w:sz w:val="20"/>
          <w:szCs w:val="20"/>
          <w:lang w:val="en-GB"/>
        </w:rPr>
        <w:t xml:space="preserve"> developer</w:t>
      </w:r>
      <w:r w:rsidR="001E6F61">
        <w:rPr>
          <w:sz w:val="20"/>
          <w:szCs w:val="20"/>
          <w:lang w:val="en-GB"/>
        </w:rPr>
        <w:t xml:space="preserve"> I</w:t>
      </w:r>
      <w:r>
        <w:rPr>
          <w:sz w:val="20"/>
          <w:szCs w:val="20"/>
          <w:lang w:val="en-GB"/>
        </w:rPr>
        <w:t xml:space="preserve"> was </w:t>
      </w:r>
      <w:r w:rsidR="009B76B1">
        <w:rPr>
          <w:sz w:val="20"/>
          <w:szCs w:val="20"/>
          <w:lang w:val="en-GB"/>
        </w:rPr>
        <w:t>responsible for</w:t>
      </w:r>
      <w:r w:rsidR="00DB6337">
        <w:rPr>
          <w:sz w:val="20"/>
          <w:szCs w:val="20"/>
          <w:lang w:val="en-GB"/>
        </w:rPr>
        <w:t xml:space="preserve"> database design and </w:t>
      </w:r>
      <w:r w:rsidR="009B76B1">
        <w:rPr>
          <w:sz w:val="20"/>
          <w:szCs w:val="20"/>
          <w:lang w:val="en-GB"/>
        </w:rPr>
        <w:t>entity modelling.</w:t>
      </w:r>
    </w:p>
    <w:p w14:paraId="1159B617" w14:textId="77777777" w:rsidR="006F7F62" w:rsidRDefault="00EB350A" w:rsidP="006F7F62">
      <w:pPr>
        <w:numPr>
          <w:ilvl w:val="0"/>
          <w:numId w:val="3"/>
        </w:numPr>
        <w:tabs>
          <w:tab w:val="left" w:pos="720"/>
          <w:tab w:val="left" w:pos="1440"/>
          <w:tab w:val="left" w:pos="2160"/>
          <w:tab w:val="left" w:pos="2880"/>
          <w:tab w:val="left" w:pos="3600"/>
          <w:tab w:val="left" w:pos="4320"/>
          <w:tab w:val="left" w:pos="5040"/>
        </w:tabs>
        <w:ind w:left="770"/>
        <w:jc w:val="both"/>
        <w:rPr>
          <w:sz w:val="20"/>
          <w:szCs w:val="20"/>
          <w:lang w:val="en-GB"/>
        </w:rPr>
      </w:pPr>
      <w:r>
        <w:rPr>
          <w:sz w:val="20"/>
          <w:szCs w:val="20"/>
          <w:lang w:val="en-GB"/>
        </w:rPr>
        <w:t>Mentoring</w:t>
      </w:r>
      <w:r w:rsidR="00E42610">
        <w:rPr>
          <w:sz w:val="20"/>
          <w:szCs w:val="20"/>
          <w:lang w:val="en-GB"/>
        </w:rPr>
        <w:t xml:space="preserve"> the team members and </w:t>
      </w:r>
      <w:r w:rsidR="00F0306F">
        <w:rPr>
          <w:sz w:val="20"/>
          <w:szCs w:val="20"/>
          <w:lang w:val="en-GB"/>
        </w:rPr>
        <w:t xml:space="preserve">providing technical </w:t>
      </w:r>
      <w:r w:rsidR="00E42610">
        <w:rPr>
          <w:sz w:val="20"/>
          <w:szCs w:val="20"/>
          <w:lang w:val="en-GB"/>
        </w:rPr>
        <w:t>assis</w:t>
      </w:r>
      <w:r w:rsidR="009F1085">
        <w:rPr>
          <w:sz w:val="20"/>
          <w:szCs w:val="20"/>
          <w:lang w:val="en-GB"/>
        </w:rPr>
        <w:t xml:space="preserve">tance </w:t>
      </w:r>
      <w:r w:rsidR="00F0306F">
        <w:rPr>
          <w:sz w:val="20"/>
          <w:szCs w:val="20"/>
          <w:lang w:val="en-GB"/>
        </w:rPr>
        <w:t xml:space="preserve">to </w:t>
      </w:r>
      <w:r w:rsidR="00E42610">
        <w:rPr>
          <w:sz w:val="20"/>
          <w:szCs w:val="20"/>
          <w:lang w:val="en-GB"/>
        </w:rPr>
        <w:t>them for any technical difficulties.</w:t>
      </w:r>
    </w:p>
    <w:p w14:paraId="39AB39A4" w14:textId="77777777" w:rsidR="00B4317E" w:rsidRDefault="004C287D" w:rsidP="00C87D63">
      <w:pPr>
        <w:numPr>
          <w:ilvl w:val="1"/>
          <w:numId w:val="3"/>
        </w:numPr>
        <w:tabs>
          <w:tab w:val="left" w:pos="720"/>
          <w:tab w:val="left" w:pos="1440"/>
          <w:tab w:val="left" w:pos="2160"/>
          <w:tab w:val="left" w:pos="2880"/>
          <w:tab w:val="left" w:pos="3600"/>
          <w:tab w:val="left" w:pos="4320"/>
          <w:tab w:val="left" w:pos="5040"/>
        </w:tabs>
        <w:ind w:left="770"/>
        <w:jc w:val="both"/>
        <w:rPr>
          <w:sz w:val="20"/>
          <w:szCs w:val="20"/>
          <w:lang w:val="en-GB"/>
        </w:rPr>
      </w:pPr>
      <w:r>
        <w:rPr>
          <w:sz w:val="20"/>
          <w:szCs w:val="20"/>
          <w:lang w:val="en-GB"/>
        </w:rPr>
        <w:t>Vendor team management</w:t>
      </w:r>
      <w:r w:rsidR="00BA555B">
        <w:rPr>
          <w:sz w:val="20"/>
          <w:szCs w:val="20"/>
          <w:lang w:val="en-GB"/>
        </w:rPr>
        <w:t>.</w:t>
      </w:r>
      <w:r>
        <w:rPr>
          <w:sz w:val="20"/>
          <w:szCs w:val="20"/>
          <w:lang w:val="en-GB"/>
        </w:rPr>
        <w:t xml:space="preserve"> </w:t>
      </w:r>
    </w:p>
    <w:p w14:paraId="78CF25A3" w14:textId="77777777" w:rsidR="009258A6" w:rsidRPr="00D4666F" w:rsidRDefault="009258A6" w:rsidP="00570D2A">
      <w:pPr>
        <w:pBdr>
          <w:top w:val="single" w:sz="6" w:space="1" w:color="auto"/>
          <w:left w:val="single" w:sz="6" w:space="4" w:color="auto"/>
          <w:bottom w:val="single" w:sz="6" w:space="1" w:color="auto"/>
          <w:right w:val="single" w:sz="6" w:space="4" w:color="auto"/>
        </w:pBdr>
        <w:shd w:val="clear" w:color="auto" w:fill="D9D9D9"/>
        <w:tabs>
          <w:tab w:val="right" w:pos="9360"/>
        </w:tabs>
        <w:spacing w:before="120" w:after="120"/>
        <w:jc w:val="both"/>
        <w:rPr>
          <w:b/>
          <w:sz w:val="24"/>
          <w:lang w:val="en-GB"/>
        </w:rPr>
      </w:pPr>
      <w:r w:rsidRPr="00D4666F">
        <w:rPr>
          <w:b/>
          <w:sz w:val="24"/>
          <w:lang w:val="en-GB"/>
        </w:rPr>
        <w:t>Personal Information</w:t>
      </w:r>
    </w:p>
    <w:p w14:paraId="3DE3CEFB" w14:textId="77777777" w:rsidR="00241D13" w:rsidRDefault="00241D13" w:rsidP="00DB4E6B">
      <w:pPr>
        <w:spacing w:after="120"/>
        <w:jc w:val="both"/>
        <w:rPr>
          <w:sz w:val="20"/>
          <w:szCs w:val="20"/>
          <w:lang w:val="en-GB"/>
        </w:rPr>
      </w:pPr>
      <w:r>
        <w:rPr>
          <w:sz w:val="20"/>
          <w:szCs w:val="20"/>
          <w:lang w:val="en-GB"/>
        </w:rPr>
        <w:t>Avai</w:t>
      </w:r>
      <w:r w:rsidR="00BF570C">
        <w:rPr>
          <w:sz w:val="20"/>
          <w:szCs w:val="20"/>
          <w:lang w:val="en-GB"/>
        </w:rPr>
        <w:t>lability for Interview:</w:t>
      </w:r>
      <w:r w:rsidR="00B8569B">
        <w:rPr>
          <w:sz w:val="20"/>
          <w:szCs w:val="20"/>
          <w:lang w:val="en-GB"/>
        </w:rPr>
        <w:tab/>
      </w:r>
      <w:r w:rsidR="00B8569B">
        <w:rPr>
          <w:sz w:val="20"/>
          <w:szCs w:val="20"/>
          <w:lang w:val="en-GB"/>
        </w:rPr>
        <w:tab/>
      </w:r>
      <w:r w:rsidR="00F24985">
        <w:rPr>
          <w:sz w:val="20"/>
          <w:szCs w:val="20"/>
          <w:lang w:val="en-GB"/>
        </w:rPr>
        <w:t xml:space="preserve">1-week notice </w:t>
      </w:r>
      <w:r w:rsidR="00DD02E4">
        <w:rPr>
          <w:sz w:val="20"/>
          <w:szCs w:val="20"/>
          <w:lang w:val="en-GB"/>
        </w:rPr>
        <w:t xml:space="preserve">required. </w:t>
      </w:r>
      <w:r>
        <w:rPr>
          <w:sz w:val="20"/>
          <w:szCs w:val="20"/>
          <w:lang w:val="en-GB"/>
        </w:rPr>
        <w:t xml:space="preserve"> </w:t>
      </w:r>
    </w:p>
    <w:p w14:paraId="67885B42" w14:textId="77777777" w:rsidR="00282EDA" w:rsidRDefault="00241D13" w:rsidP="00DB4E6B">
      <w:pPr>
        <w:spacing w:after="120"/>
        <w:jc w:val="both"/>
        <w:rPr>
          <w:sz w:val="20"/>
          <w:szCs w:val="20"/>
          <w:lang w:val="en-GB"/>
        </w:rPr>
      </w:pPr>
      <w:r>
        <w:rPr>
          <w:sz w:val="20"/>
          <w:szCs w:val="20"/>
          <w:lang w:val="en-GB"/>
        </w:rPr>
        <w:t>Notice Period</w:t>
      </w:r>
      <w:r w:rsidR="00F24985">
        <w:rPr>
          <w:sz w:val="20"/>
          <w:szCs w:val="20"/>
          <w:lang w:val="en-GB"/>
        </w:rPr>
        <w:t>:</w:t>
      </w:r>
      <w:r w:rsidR="00B8569B">
        <w:rPr>
          <w:sz w:val="20"/>
          <w:szCs w:val="20"/>
          <w:lang w:val="en-GB"/>
        </w:rPr>
        <w:tab/>
      </w:r>
      <w:r w:rsidR="00B8569B">
        <w:rPr>
          <w:sz w:val="20"/>
          <w:szCs w:val="20"/>
          <w:lang w:val="en-GB"/>
        </w:rPr>
        <w:tab/>
      </w:r>
      <w:r w:rsidR="00B8569B">
        <w:rPr>
          <w:sz w:val="20"/>
          <w:szCs w:val="20"/>
          <w:lang w:val="en-GB"/>
        </w:rPr>
        <w:tab/>
      </w:r>
      <w:r w:rsidR="00F24985">
        <w:rPr>
          <w:sz w:val="20"/>
          <w:szCs w:val="20"/>
          <w:lang w:val="en-GB"/>
        </w:rPr>
        <w:t>8</w:t>
      </w:r>
      <w:r>
        <w:rPr>
          <w:sz w:val="20"/>
          <w:szCs w:val="20"/>
          <w:lang w:val="en-GB"/>
        </w:rPr>
        <w:t xml:space="preserve"> Weeks</w:t>
      </w:r>
      <w:r w:rsidR="00CE59FF">
        <w:rPr>
          <w:sz w:val="20"/>
          <w:szCs w:val="20"/>
          <w:lang w:val="en-GB"/>
        </w:rPr>
        <w:t>.</w:t>
      </w:r>
    </w:p>
    <w:p w14:paraId="7521D847" w14:textId="77777777" w:rsidR="001A504F" w:rsidRPr="0064596E" w:rsidRDefault="00BC14C8" w:rsidP="00DB4E6B">
      <w:pPr>
        <w:spacing w:after="120"/>
        <w:jc w:val="both"/>
        <w:rPr>
          <w:sz w:val="20"/>
          <w:szCs w:val="20"/>
          <w:u w:val="single"/>
          <w:lang w:val="en-GB"/>
        </w:rPr>
      </w:pPr>
      <w:r w:rsidRPr="00231318">
        <w:rPr>
          <w:sz w:val="20"/>
          <w:szCs w:val="20"/>
          <w:lang w:val="en-GB"/>
        </w:rPr>
        <w:t>Reference:</w:t>
      </w:r>
      <w:r w:rsidR="00B8569B">
        <w:rPr>
          <w:sz w:val="20"/>
          <w:szCs w:val="20"/>
          <w:lang w:val="en-GB"/>
        </w:rPr>
        <w:tab/>
      </w:r>
      <w:r w:rsidR="00B8569B">
        <w:rPr>
          <w:sz w:val="20"/>
          <w:szCs w:val="20"/>
          <w:lang w:val="en-GB"/>
        </w:rPr>
        <w:tab/>
      </w:r>
      <w:r w:rsidR="00B8569B">
        <w:rPr>
          <w:sz w:val="20"/>
          <w:szCs w:val="20"/>
          <w:lang w:val="en-GB"/>
        </w:rPr>
        <w:tab/>
      </w:r>
      <w:r>
        <w:rPr>
          <w:sz w:val="20"/>
          <w:szCs w:val="20"/>
          <w:lang w:val="en-GB"/>
        </w:rPr>
        <w:t>Will be provided, if required.</w:t>
      </w:r>
    </w:p>
    <w:sectPr w:rsidR="001A504F" w:rsidRPr="0064596E" w:rsidSect="009E2938">
      <w:footerReference w:type="default" r:id="rId10"/>
      <w:footerReference w:type="first" r:id="rId11"/>
      <w:pgSz w:w="11907" w:h="16840" w:code="9"/>
      <w:pgMar w:top="1270" w:right="1440" w:bottom="1270" w:left="1440" w:header="113" w:footer="56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49CA7" w14:textId="77777777" w:rsidR="00302C08" w:rsidRDefault="00302C08">
      <w:r>
        <w:separator/>
      </w:r>
    </w:p>
  </w:endnote>
  <w:endnote w:type="continuationSeparator" w:id="0">
    <w:p w14:paraId="052C6A62" w14:textId="77777777" w:rsidR="00302C08" w:rsidRDefault="00302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35064" w14:textId="77777777" w:rsidR="001A504F" w:rsidRDefault="000E4E5E">
    <w:pPr>
      <w:pStyle w:val="Footer"/>
      <w:pBdr>
        <w:top w:val="single" w:sz="4" w:space="1" w:color="auto"/>
      </w:pBdr>
      <w:jc w:val="center"/>
      <w:rPr>
        <w:i/>
      </w:rPr>
    </w:pPr>
    <w:r>
      <w:rPr>
        <w:i/>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D8694" w14:textId="77777777" w:rsidR="001A504F" w:rsidRDefault="001A504F">
    <w:pPr>
      <w:pStyle w:val="Footer"/>
      <w:pBdr>
        <w:top w:val="single" w:sz="4" w:space="1" w:color="auto"/>
      </w:pBdr>
      <w:jc w:val="center"/>
      <w:rPr>
        <w:i/>
      </w:rPr>
    </w:pPr>
    <w:r>
      <w:rPr>
        <w:i/>
      </w:rPr>
      <w:t xml:space="preserve">Page </w:t>
    </w:r>
    <w:r>
      <w:rPr>
        <w:i/>
      </w:rPr>
      <w:fldChar w:fldCharType="begin"/>
    </w:r>
    <w:r>
      <w:rPr>
        <w:i/>
      </w:rPr>
      <w:instrText xml:space="preserve"> PAGE </w:instrText>
    </w:r>
    <w:r>
      <w:rPr>
        <w:i/>
      </w:rPr>
      <w:fldChar w:fldCharType="separate"/>
    </w:r>
    <w:r>
      <w:rPr>
        <w:i/>
      </w:rPr>
      <w:t>1</w:t>
    </w:r>
    <w:r>
      <w:rPr>
        <w:i/>
      </w:rPr>
      <w:fldChar w:fldCharType="end"/>
    </w:r>
    <w:r>
      <w:rPr>
        <w:i/>
      </w:rPr>
      <w:t xml:space="preserve"> of </w:t>
    </w:r>
    <w:r>
      <w:rPr>
        <w:i/>
      </w:rPr>
      <w:fldChar w:fldCharType="begin"/>
    </w:r>
    <w:r>
      <w:rPr>
        <w:i/>
      </w:rPr>
      <w:instrText xml:space="preserve"> NUMPAGES </w:instrText>
    </w:r>
    <w:r>
      <w:rPr>
        <w:i/>
      </w:rPr>
      <w:fldChar w:fldCharType="separate"/>
    </w:r>
    <w:r w:rsidR="00E812E4">
      <w:rPr>
        <w:i/>
        <w:noProof/>
      </w:rPr>
      <w:t>3</w:t>
    </w:r>
    <w:r>
      <w:rPr>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7F54A" w14:textId="77777777" w:rsidR="00302C08" w:rsidRDefault="00302C08">
      <w:r>
        <w:separator/>
      </w:r>
    </w:p>
  </w:footnote>
  <w:footnote w:type="continuationSeparator" w:id="0">
    <w:p w14:paraId="2BC70330" w14:textId="77777777" w:rsidR="00302C08" w:rsidRDefault="00302C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11.5pt;height:11.5pt" o:bullet="t">
        <v:imagedata r:id="rId1" o:title="msoFD7B"/>
      </v:shape>
    </w:pict>
  </w:numPicBullet>
  <w:abstractNum w:abstractNumId="0" w15:restartNumberingAfterBreak="0">
    <w:nsid w:val="FFFFFF82"/>
    <w:multiLevelType w:val="singleLevel"/>
    <w:tmpl w:val="CDAA945E"/>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583C4C6C"/>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08974618"/>
    <w:multiLevelType w:val="hybridMultilevel"/>
    <w:tmpl w:val="9D76220E"/>
    <w:lvl w:ilvl="0" w:tplc="04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C24983"/>
    <w:multiLevelType w:val="hybridMultilevel"/>
    <w:tmpl w:val="F6E0A506"/>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F61E22"/>
    <w:multiLevelType w:val="hybridMultilevel"/>
    <w:tmpl w:val="4C08211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0D5689"/>
    <w:multiLevelType w:val="hybridMultilevel"/>
    <w:tmpl w:val="11E4BFE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6B51D8"/>
    <w:multiLevelType w:val="hybridMultilevel"/>
    <w:tmpl w:val="25AA5C70"/>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2B2299"/>
    <w:multiLevelType w:val="multilevel"/>
    <w:tmpl w:val="B9E87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590BAD"/>
    <w:multiLevelType w:val="hybridMultilevel"/>
    <w:tmpl w:val="7342308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C84AAF"/>
    <w:multiLevelType w:val="hybridMultilevel"/>
    <w:tmpl w:val="D340E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6E28A6"/>
    <w:multiLevelType w:val="multilevel"/>
    <w:tmpl w:val="04090023"/>
    <w:lvl w:ilvl="0">
      <w:start w:val="1"/>
      <w:numFmt w:val="upperRoman"/>
      <w:pStyle w:val="Heading1"/>
      <w:lvlText w:val="Article %1."/>
      <w:lvlJc w:val="left"/>
      <w:pPr>
        <w:tabs>
          <w:tab w:val="num" w:pos="1440"/>
        </w:tabs>
        <w:ind w:left="0" w:firstLine="0"/>
      </w:pPr>
    </w:lvl>
    <w:lvl w:ilvl="1">
      <w:start w:val="1"/>
      <w:numFmt w:val="decimalZero"/>
      <w:pStyle w:val="Heading2"/>
      <w:isLgl/>
      <w:lvlText w:val="Section %1.%2"/>
      <w:lvlJc w:val="left"/>
      <w:pPr>
        <w:tabs>
          <w:tab w:val="num" w:pos="108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4B42693A"/>
    <w:multiLevelType w:val="hybridMultilevel"/>
    <w:tmpl w:val="60A87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0B71C3"/>
    <w:multiLevelType w:val="hybridMultilevel"/>
    <w:tmpl w:val="4030BC7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DFC138D"/>
    <w:multiLevelType w:val="hybridMultilevel"/>
    <w:tmpl w:val="613C925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6EA175A"/>
    <w:multiLevelType w:val="hybridMultilevel"/>
    <w:tmpl w:val="AA5E7B00"/>
    <w:lvl w:ilvl="0" w:tplc="04090001">
      <w:start w:val="1"/>
      <w:numFmt w:val="bullet"/>
      <w:lvlText w:val=""/>
      <w:lvlJc w:val="left"/>
      <w:pPr>
        <w:tabs>
          <w:tab w:val="num" w:pos="720"/>
        </w:tabs>
        <w:ind w:left="720" w:hanging="360"/>
      </w:pPr>
      <w:rPr>
        <w:rFonts w:ascii="Symbol" w:hAnsi="Symbol" w:hint="default"/>
      </w:rPr>
    </w:lvl>
    <w:lvl w:ilvl="1" w:tplc="08090005">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89212B1"/>
    <w:multiLevelType w:val="hybridMultilevel"/>
    <w:tmpl w:val="7E6433B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AC15501"/>
    <w:multiLevelType w:val="hybridMultilevel"/>
    <w:tmpl w:val="C396F8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F8C5B9A"/>
    <w:multiLevelType w:val="hybridMultilevel"/>
    <w:tmpl w:val="C916E320"/>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69BB7BE5"/>
    <w:multiLevelType w:val="hybridMultilevel"/>
    <w:tmpl w:val="9FA04C5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DF354F2"/>
    <w:multiLevelType w:val="hybridMultilevel"/>
    <w:tmpl w:val="1D86E8F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4117A06"/>
    <w:multiLevelType w:val="hybridMultilevel"/>
    <w:tmpl w:val="DD7096A0"/>
    <w:lvl w:ilvl="0" w:tplc="08090005">
      <w:start w:val="1"/>
      <w:numFmt w:val="bullet"/>
      <w:lvlText w:val=""/>
      <w:lvlJc w:val="left"/>
      <w:pPr>
        <w:tabs>
          <w:tab w:val="num" w:pos="1080"/>
        </w:tabs>
        <w:ind w:left="1080" w:hanging="360"/>
      </w:pPr>
      <w:rPr>
        <w:rFonts w:ascii="Wingdings" w:hAnsi="Wingdings" w:hint="default"/>
      </w:rPr>
    </w:lvl>
    <w:lvl w:ilvl="1" w:tplc="04090005">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75202BD2"/>
    <w:multiLevelType w:val="hybridMultilevel"/>
    <w:tmpl w:val="CB66BFB6"/>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8E4209F"/>
    <w:multiLevelType w:val="hybridMultilevel"/>
    <w:tmpl w:val="6B52B5E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79589862">
    <w:abstractNumId w:val="16"/>
  </w:num>
  <w:num w:numId="2" w16cid:durableId="1085611862">
    <w:abstractNumId w:val="14"/>
  </w:num>
  <w:num w:numId="3" w16cid:durableId="1735926699">
    <w:abstractNumId w:val="20"/>
  </w:num>
  <w:num w:numId="4" w16cid:durableId="446852046">
    <w:abstractNumId w:val="15"/>
  </w:num>
  <w:num w:numId="5" w16cid:durableId="343168757">
    <w:abstractNumId w:val="4"/>
  </w:num>
  <w:num w:numId="6" w16cid:durableId="1271011794">
    <w:abstractNumId w:val="8"/>
  </w:num>
  <w:num w:numId="7" w16cid:durableId="1054964883">
    <w:abstractNumId w:val="13"/>
  </w:num>
  <w:num w:numId="8" w16cid:durableId="1992250017">
    <w:abstractNumId w:val="22"/>
  </w:num>
  <w:num w:numId="9" w16cid:durableId="1138647824">
    <w:abstractNumId w:val="12"/>
  </w:num>
  <w:num w:numId="10" w16cid:durableId="916019194">
    <w:abstractNumId w:val="5"/>
  </w:num>
  <w:num w:numId="11" w16cid:durableId="1819762741">
    <w:abstractNumId w:val="18"/>
  </w:num>
  <w:num w:numId="12" w16cid:durableId="681778788">
    <w:abstractNumId w:val="19"/>
  </w:num>
  <w:num w:numId="13" w16cid:durableId="586496360">
    <w:abstractNumId w:val="10"/>
  </w:num>
  <w:num w:numId="14" w16cid:durableId="3211334">
    <w:abstractNumId w:val="21"/>
  </w:num>
  <w:num w:numId="15" w16cid:durableId="727722761">
    <w:abstractNumId w:val="3"/>
  </w:num>
  <w:num w:numId="16" w16cid:durableId="739133302">
    <w:abstractNumId w:val="1"/>
  </w:num>
  <w:num w:numId="17" w16cid:durableId="1315331440">
    <w:abstractNumId w:val="0"/>
  </w:num>
  <w:num w:numId="18" w16cid:durableId="1515999800">
    <w:abstractNumId w:val="2"/>
  </w:num>
  <w:num w:numId="19" w16cid:durableId="1730347077">
    <w:abstractNumId w:val="7"/>
  </w:num>
  <w:num w:numId="20" w16cid:durableId="1267812972">
    <w:abstractNumId w:val="6"/>
  </w:num>
  <w:num w:numId="21" w16cid:durableId="438840284">
    <w:abstractNumId w:val="17"/>
  </w:num>
  <w:num w:numId="22" w16cid:durableId="1648631691">
    <w:abstractNumId w:val="11"/>
  </w:num>
  <w:num w:numId="23" w16cid:durableId="985935962">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2187"/>
    <w:rsid w:val="000003B4"/>
    <w:rsid w:val="00001522"/>
    <w:rsid w:val="00001592"/>
    <w:rsid w:val="00003C8B"/>
    <w:rsid w:val="00003F4C"/>
    <w:rsid w:val="0000421B"/>
    <w:rsid w:val="00006123"/>
    <w:rsid w:val="00010BAB"/>
    <w:rsid w:val="000114AE"/>
    <w:rsid w:val="00014A6D"/>
    <w:rsid w:val="00017759"/>
    <w:rsid w:val="00017D6C"/>
    <w:rsid w:val="00017D90"/>
    <w:rsid w:val="00017FA2"/>
    <w:rsid w:val="00021874"/>
    <w:rsid w:val="00025637"/>
    <w:rsid w:val="00025FC4"/>
    <w:rsid w:val="00026604"/>
    <w:rsid w:val="00030156"/>
    <w:rsid w:val="000310DE"/>
    <w:rsid w:val="000314E2"/>
    <w:rsid w:val="000334AB"/>
    <w:rsid w:val="00033EC1"/>
    <w:rsid w:val="00035D2C"/>
    <w:rsid w:val="00036FC7"/>
    <w:rsid w:val="00037075"/>
    <w:rsid w:val="00040487"/>
    <w:rsid w:val="00041402"/>
    <w:rsid w:val="00042816"/>
    <w:rsid w:val="0004508F"/>
    <w:rsid w:val="00047D78"/>
    <w:rsid w:val="00050516"/>
    <w:rsid w:val="00052072"/>
    <w:rsid w:val="00061BB8"/>
    <w:rsid w:val="000628C4"/>
    <w:rsid w:val="000629F6"/>
    <w:rsid w:val="00063492"/>
    <w:rsid w:val="00063B1A"/>
    <w:rsid w:val="0006519B"/>
    <w:rsid w:val="00065686"/>
    <w:rsid w:val="00065975"/>
    <w:rsid w:val="00066CE4"/>
    <w:rsid w:val="00067917"/>
    <w:rsid w:val="000679D5"/>
    <w:rsid w:val="00067FF8"/>
    <w:rsid w:val="00070651"/>
    <w:rsid w:val="0007078B"/>
    <w:rsid w:val="00070EE8"/>
    <w:rsid w:val="000710A3"/>
    <w:rsid w:val="00072925"/>
    <w:rsid w:val="00075F75"/>
    <w:rsid w:val="0007687A"/>
    <w:rsid w:val="00076DD4"/>
    <w:rsid w:val="00081378"/>
    <w:rsid w:val="000817DD"/>
    <w:rsid w:val="000824A8"/>
    <w:rsid w:val="00082B86"/>
    <w:rsid w:val="000850BB"/>
    <w:rsid w:val="00085E3C"/>
    <w:rsid w:val="00085F11"/>
    <w:rsid w:val="000875F6"/>
    <w:rsid w:val="00090AA2"/>
    <w:rsid w:val="00091EA6"/>
    <w:rsid w:val="00092065"/>
    <w:rsid w:val="00093858"/>
    <w:rsid w:val="00093B00"/>
    <w:rsid w:val="00094B8D"/>
    <w:rsid w:val="00096F83"/>
    <w:rsid w:val="000A04E5"/>
    <w:rsid w:val="000A0F7A"/>
    <w:rsid w:val="000A12BD"/>
    <w:rsid w:val="000A131F"/>
    <w:rsid w:val="000A1A4A"/>
    <w:rsid w:val="000A4BA4"/>
    <w:rsid w:val="000A66E6"/>
    <w:rsid w:val="000A74DF"/>
    <w:rsid w:val="000B1B46"/>
    <w:rsid w:val="000B395C"/>
    <w:rsid w:val="000B665B"/>
    <w:rsid w:val="000C0C92"/>
    <w:rsid w:val="000C2A86"/>
    <w:rsid w:val="000C77F3"/>
    <w:rsid w:val="000D12BD"/>
    <w:rsid w:val="000D27FE"/>
    <w:rsid w:val="000D3064"/>
    <w:rsid w:val="000D51D7"/>
    <w:rsid w:val="000D6E7C"/>
    <w:rsid w:val="000D7060"/>
    <w:rsid w:val="000D7264"/>
    <w:rsid w:val="000E0CDF"/>
    <w:rsid w:val="000E270F"/>
    <w:rsid w:val="000E301F"/>
    <w:rsid w:val="000E3799"/>
    <w:rsid w:val="000E4075"/>
    <w:rsid w:val="000E457B"/>
    <w:rsid w:val="000E4E5E"/>
    <w:rsid w:val="000E62E2"/>
    <w:rsid w:val="000E743C"/>
    <w:rsid w:val="000E787A"/>
    <w:rsid w:val="000E7ECD"/>
    <w:rsid w:val="000F0318"/>
    <w:rsid w:val="000F0952"/>
    <w:rsid w:val="000F0A4B"/>
    <w:rsid w:val="000F56ED"/>
    <w:rsid w:val="000F5C3D"/>
    <w:rsid w:val="000F5FA8"/>
    <w:rsid w:val="000F7741"/>
    <w:rsid w:val="000F7BB8"/>
    <w:rsid w:val="00100393"/>
    <w:rsid w:val="00101F08"/>
    <w:rsid w:val="0010275C"/>
    <w:rsid w:val="00102AA6"/>
    <w:rsid w:val="001038A3"/>
    <w:rsid w:val="00103B5A"/>
    <w:rsid w:val="00103F72"/>
    <w:rsid w:val="00104328"/>
    <w:rsid w:val="001049F9"/>
    <w:rsid w:val="001052AF"/>
    <w:rsid w:val="00105F2C"/>
    <w:rsid w:val="00107810"/>
    <w:rsid w:val="00110321"/>
    <w:rsid w:val="001111F5"/>
    <w:rsid w:val="00111C15"/>
    <w:rsid w:val="00112A93"/>
    <w:rsid w:val="00112C07"/>
    <w:rsid w:val="00112E13"/>
    <w:rsid w:val="00113BB1"/>
    <w:rsid w:val="00114889"/>
    <w:rsid w:val="001148DC"/>
    <w:rsid w:val="001171C6"/>
    <w:rsid w:val="001205D4"/>
    <w:rsid w:val="001206D5"/>
    <w:rsid w:val="00123EA3"/>
    <w:rsid w:val="00127EA6"/>
    <w:rsid w:val="001314B9"/>
    <w:rsid w:val="00132F16"/>
    <w:rsid w:val="001334D8"/>
    <w:rsid w:val="0013397E"/>
    <w:rsid w:val="001356F9"/>
    <w:rsid w:val="001378F1"/>
    <w:rsid w:val="00137BA2"/>
    <w:rsid w:val="00137C79"/>
    <w:rsid w:val="00140EB9"/>
    <w:rsid w:val="00140F78"/>
    <w:rsid w:val="00141B65"/>
    <w:rsid w:val="00142719"/>
    <w:rsid w:val="00142BD8"/>
    <w:rsid w:val="001444B3"/>
    <w:rsid w:val="0014473E"/>
    <w:rsid w:val="001456FE"/>
    <w:rsid w:val="001533DC"/>
    <w:rsid w:val="0015485B"/>
    <w:rsid w:val="00154879"/>
    <w:rsid w:val="00154FCA"/>
    <w:rsid w:val="00156055"/>
    <w:rsid w:val="0015655C"/>
    <w:rsid w:val="0015751E"/>
    <w:rsid w:val="0016190C"/>
    <w:rsid w:val="00163959"/>
    <w:rsid w:val="001650D7"/>
    <w:rsid w:val="00166B51"/>
    <w:rsid w:val="00167D99"/>
    <w:rsid w:val="00171680"/>
    <w:rsid w:val="00171B72"/>
    <w:rsid w:val="001769CC"/>
    <w:rsid w:val="00182E0F"/>
    <w:rsid w:val="00184D63"/>
    <w:rsid w:val="001853ED"/>
    <w:rsid w:val="00186820"/>
    <w:rsid w:val="001907DE"/>
    <w:rsid w:val="00194329"/>
    <w:rsid w:val="00194E3F"/>
    <w:rsid w:val="001950D8"/>
    <w:rsid w:val="001956DD"/>
    <w:rsid w:val="001963B1"/>
    <w:rsid w:val="001A0386"/>
    <w:rsid w:val="001A05CE"/>
    <w:rsid w:val="001A09A1"/>
    <w:rsid w:val="001A0A60"/>
    <w:rsid w:val="001A22A0"/>
    <w:rsid w:val="001A2D46"/>
    <w:rsid w:val="001A34FC"/>
    <w:rsid w:val="001A504F"/>
    <w:rsid w:val="001B1857"/>
    <w:rsid w:val="001B1A90"/>
    <w:rsid w:val="001B31EA"/>
    <w:rsid w:val="001B6047"/>
    <w:rsid w:val="001B6128"/>
    <w:rsid w:val="001B6DBD"/>
    <w:rsid w:val="001C2885"/>
    <w:rsid w:val="001C4592"/>
    <w:rsid w:val="001C4F36"/>
    <w:rsid w:val="001C50E2"/>
    <w:rsid w:val="001D0D22"/>
    <w:rsid w:val="001D0E5F"/>
    <w:rsid w:val="001D1539"/>
    <w:rsid w:val="001D1D9A"/>
    <w:rsid w:val="001D6E39"/>
    <w:rsid w:val="001D7A2F"/>
    <w:rsid w:val="001E09F6"/>
    <w:rsid w:val="001E1F5A"/>
    <w:rsid w:val="001E42B7"/>
    <w:rsid w:val="001E655E"/>
    <w:rsid w:val="001E6F61"/>
    <w:rsid w:val="001E7441"/>
    <w:rsid w:val="001E7BAB"/>
    <w:rsid w:val="001E7D61"/>
    <w:rsid w:val="001F0E53"/>
    <w:rsid w:val="001F26C2"/>
    <w:rsid w:val="001F3158"/>
    <w:rsid w:val="001F570A"/>
    <w:rsid w:val="001F639A"/>
    <w:rsid w:val="001F65A0"/>
    <w:rsid w:val="00203533"/>
    <w:rsid w:val="00204090"/>
    <w:rsid w:val="00204F14"/>
    <w:rsid w:val="00206322"/>
    <w:rsid w:val="002070D7"/>
    <w:rsid w:val="002104F6"/>
    <w:rsid w:val="00211E14"/>
    <w:rsid w:val="00212762"/>
    <w:rsid w:val="00212B02"/>
    <w:rsid w:val="00212C23"/>
    <w:rsid w:val="00212C82"/>
    <w:rsid w:val="002140D7"/>
    <w:rsid w:val="00214C3E"/>
    <w:rsid w:val="00223252"/>
    <w:rsid w:val="00224DFB"/>
    <w:rsid w:val="00225B0C"/>
    <w:rsid w:val="002278C3"/>
    <w:rsid w:val="002308EA"/>
    <w:rsid w:val="00231318"/>
    <w:rsid w:val="002313B7"/>
    <w:rsid w:val="002350DC"/>
    <w:rsid w:val="00235432"/>
    <w:rsid w:val="00235705"/>
    <w:rsid w:val="0023771D"/>
    <w:rsid w:val="00240DA4"/>
    <w:rsid w:val="00240E20"/>
    <w:rsid w:val="002414E8"/>
    <w:rsid w:val="00241D13"/>
    <w:rsid w:val="002435D8"/>
    <w:rsid w:val="0024364C"/>
    <w:rsid w:val="002447B4"/>
    <w:rsid w:val="0024562E"/>
    <w:rsid w:val="002462E2"/>
    <w:rsid w:val="00246859"/>
    <w:rsid w:val="002479D7"/>
    <w:rsid w:val="00251FB0"/>
    <w:rsid w:val="002534F3"/>
    <w:rsid w:val="002562A5"/>
    <w:rsid w:val="00256520"/>
    <w:rsid w:val="00261667"/>
    <w:rsid w:val="00261766"/>
    <w:rsid w:val="00265A70"/>
    <w:rsid w:val="00265FE6"/>
    <w:rsid w:val="00266F6C"/>
    <w:rsid w:val="002673FE"/>
    <w:rsid w:val="00267A68"/>
    <w:rsid w:val="00270726"/>
    <w:rsid w:val="00270A8C"/>
    <w:rsid w:val="002714C5"/>
    <w:rsid w:val="00272419"/>
    <w:rsid w:val="00274E5C"/>
    <w:rsid w:val="00275FDA"/>
    <w:rsid w:val="00276E7C"/>
    <w:rsid w:val="0027740E"/>
    <w:rsid w:val="002774D4"/>
    <w:rsid w:val="002807AA"/>
    <w:rsid w:val="002807F1"/>
    <w:rsid w:val="00280A38"/>
    <w:rsid w:val="00280B5E"/>
    <w:rsid w:val="00281E69"/>
    <w:rsid w:val="00282EDA"/>
    <w:rsid w:val="00283324"/>
    <w:rsid w:val="00283D4C"/>
    <w:rsid w:val="002840F9"/>
    <w:rsid w:val="002855C9"/>
    <w:rsid w:val="0028589E"/>
    <w:rsid w:val="002907E3"/>
    <w:rsid w:val="00290DE8"/>
    <w:rsid w:val="0029251A"/>
    <w:rsid w:val="00292F40"/>
    <w:rsid w:val="0029364C"/>
    <w:rsid w:val="002973C5"/>
    <w:rsid w:val="002A0D3A"/>
    <w:rsid w:val="002A153F"/>
    <w:rsid w:val="002A24EE"/>
    <w:rsid w:val="002A2E0A"/>
    <w:rsid w:val="002A5610"/>
    <w:rsid w:val="002A6176"/>
    <w:rsid w:val="002A6417"/>
    <w:rsid w:val="002A6778"/>
    <w:rsid w:val="002A6F30"/>
    <w:rsid w:val="002A736A"/>
    <w:rsid w:val="002A76A1"/>
    <w:rsid w:val="002B1BB7"/>
    <w:rsid w:val="002B1C01"/>
    <w:rsid w:val="002B1C65"/>
    <w:rsid w:val="002B3F86"/>
    <w:rsid w:val="002B623C"/>
    <w:rsid w:val="002C220D"/>
    <w:rsid w:val="002C2AE1"/>
    <w:rsid w:val="002C3DA6"/>
    <w:rsid w:val="002C3E6A"/>
    <w:rsid w:val="002C41E4"/>
    <w:rsid w:val="002C4296"/>
    <w:rsid w:val="002C5037"/>
    <w:rsid w:val="002C6ACB"/>
    <w:rsid w:val="002C6AEB"/>
    <w:rsid w:val="002D29CA"/>
    <w:rsid w:val="002D354C"/>
    <w:rsid w:val="002D36F6"/>
    <w:rsid w:val="002D37E0"/>
    <w:rsid w:val="002D438A"/>
    <w:rsid w:val="002D4FF3"/>
    <w:rsid w:val="002E0954"/>
    <w:rsid w:val="002E171B"/>
    <w:rsid w:val="002E17F6"/>
    <w:rsid w:val="002E2794"/>
    <w:rsid w:val="002E3F5B"/>
    <w:rsid w:val="002E406D"/>
    <w:rsid w:val="002E587D"/>
    <w:rsid w:val="002E5F2D"/>
    <w:rsid w:val="002E6E8B"/>
    <w:rsid w:val="002F0C15"/>
    <w:rsid w:val="002F2E0D"/>
    <w:rsid w:val="002F5DE1"/>
    <w:rsid w:val="002F63E6"/>
    <w:rsid w:val="002F6935"/>
    <w:rsid w:val="002F71F8"/>
    <w:rsid w:val="002F756F"/>
    <w:rsid w:val="00300320"/>
    <w:rsid w:val="00300DEA"/>
    <w:rsid w:val="0030177A"/>
    <w:rsid w:val="003017D0"/>
    <w:rsid w:val="00301B4F"/>
    <w:rsid w:val="00302AF6"/>
    <w:rsid w:val="00302C08"/>
    <w:rsid w:val="0030475E"/>
    <w:rsid w:val="00310B1B"/>
    <w:rsid w:val="003112AB"/>
    <w:rsid w:val="003124D0"/>
    <w:rsid w:val="0031550C"/>
    <w:rsid w:val="00315901"/>
    <w:rsid w:val="0032121E"/>
    <w:rsid w:val="0032124B"/>
    <w:rsid w:val="00322BE8"/>
    <w:rsid w:val="003232C0"/>
    <w:rsid w:val="0032682B"/>
    <w:rsid w:val="00327D5E"/>
    <w:rsid w:val="003306E7"/>
    <w:rsid w:val="00330912"/>
    <w:rsid w:val="00331A83"/>
    <w:rsid w:val="003326A3"/>
    <w:rsid w:val="00334695"/>
    <w:rsid w:val="00335161"/>
    <w:rsid w:val="00335355"/>
    <w:rsid w:val="003361D8"/>
    <w:rsid w:val="00336AA7"/>
    <w:rsid w:val="00341D3F"/>
    <w:rsid w:val="003430B7"/>
    <w:rsid w:val="003436E0"/>
    <w:rsid w:val="00343E08"/>
    <w:rsid w:val="003468DA"/>
    <w:rsid w:val="0034765E"/>
    <w:rsid w:val="00347AA8"/>
    <w:rsid w:val="00347ADA"/>
    <w:rsid w:val="00347CD9"/>
    <w:rsid w:val="00353F41"/>
    <w:rsid w:val="00354C05"/>
    <w:rsid w:val="003567D1"/>
    <w:rsid w:val="00357137"/>
    <w:rsid w:val="00357208"/>
    <w:rsid w:val="0035776B"/>
    <w:rsid w:val="00361F03"/>
    <w:rsid w:val="00363767"/>
    <w:rsid w:val="00363CD4"/>
    <w:rsid w:val="0036534B"/>
    <w:rsid w:val="003664FC"/>
    <w:rsid w:val="00366FEA"/>
    <w:rsid w:val="00367FFA"/>
    <w:rsid w:val="00370137"/>
    <w:rsid w:val="00371C60"/>
    <w:rsid w:val="0037394E"/>
    <w:rsid w:val="00375108"/>
    <w:rsid w:val="00377A6C"/>
    <w:rsid w:val="00377E93"/>
    <w:rsid w:val="003806F0"/>
    <w:rsid w:val="00381CCE"/>
    <w:rsid w:val="00382B8C"/>
    <w:rsid w:val="00382C25"/>
    <w:rsid w:val="00382F89"/>
    <w:rsid w:val="00383F94"/>
    <w:rsid w:val="0038482F"/>
    <w:rsid w:val="0039354F"/>
    <w:rsid w:val="00393EE7"/>
    <w:rsid w:val="0039484E"/>
    <w:rsid w:val="00397060"/>
    <w:rsid w:val="00397E35"/>
    <w:rsid w:val="003A02CA"/>
    <w:rsid w:val="003A11CD"/>
    <w:rsid w:val="003A2460"/>
    <w:rsid w:val="003A5FAA"/>
    <w:rsid w:val="003A5FDF"/>
    <w:rsid w:val="003A6491"/>
    <w:rsid w:val="003A76C9"/>
    <w:rsid w:val="003A7BE1"/>
    <w:rsid w:val="003B2A5B"/>
    <w:rsid w:val="003B2F91"/>
    <w:rsid w:val="003B3123"/>
    <w:rsid w:val="003B40F3"/>
    <w:rsid w:val="003B4335"/>
    <w:rsid w:val="003B4341"/>
    <w:rsid w:val="003B4AB2"/>
    <w:rsid w:val="003B519F"/>
    <w:rsid w:val="003B58E8"/>
    <w:rsid w:val="003B6CB9"/>
    <w:rsid w:val="003C1729"/>
    <w:rsid w:val="003C4B82"/>
    <w:rsid w:val="003C7EC1"/>
    <w:rsid w:val="003D277E"/>
    <w:rsid w:val="003D2D4A"/>
    <w:rsid w:val="003D670E"/>
    <w:rsid w:val="003D7416"/>
    <w:rsid w:val="003D74D7"/>
    <w:rsid w:val="003D78B3"/>
    <w:rsid w:val="003E0053"/>
    <w:rsid w:val="003E2199"/>
    <w:rsid w:val="003E2C9B"/>
    <w:rsid w:val="003E3367"/>
    <w:rsid w:val="003E344D"/>
    <w:rsid w:val="003E5953"/>
    <w:rsid w:val="003E6DE3"/>
    <w:rsid w:val="003F2D2C"/>
    <w:rsid w:val="003F51FA"/>
    <w:rsid w:val="00401798"/>
    <w:rsid w:val="00404294"/>
    <w:rsid w:val="0040557D"/>
    <w:rsid w:val="00407BCF"/>
    <w:rsid w:val="004122A0"/>
    <w:rsid w:val="00413B43"/>
    <w:rsid w:val="00413BBF"/>
    <w:rsid w:val="00414775"/>
    <w:rsid w:val="004200D5"/>
    <w:rsid w:val="004204CB"/>
    <w:rsid w:val="00421B77"/>
    <w:rsid w:val="00424425"/>
    <w:rsid w:val="00424745"/>
    <w:rsid w:val="004273A2"/>
    <w:rsid w:val="004325E7"/>
    <w:rsid w:val="00433AE2"/>
    <w:rsid w:val="00433B1F"/>
    <w:rsid w:val="00434534"/>
    <w:rsid w:val="00435706"/>
    <w:rsid w:val="00440275"/>
    <w:rsid w:val="00442BC6"/>
    <w:rsid w:val="00442C6B"/>
    <w:rsid w:val="004430D5"/>
    <w:rsid w:val="004446AB"/>
    <w:rsid w:val="004446D9"/>
    <w:rsid w:val="0044671D"/>
    <w:rsid w:val="004470AB"/>
    <w:rsid w:val="004474BD"/>
    <w:rsid w:val="00451085"/>
    <w:rsid w:val="0045485E"/>
    <w:rsid w:val="00455FA9"/>
    <w:rsid w:val="004562E2"/>
    <w:rsid w:val="0045650F"/>
    <w:rsid w:val="00460BC4"/>
    <w:rsid w:val="00462600"/>
    <w:rsid w:val="004634C2"/>
    <w:rsid w:val="00463DAE"/>
    <w:rsid w:val="00464D8B"/>
    <w:rsid w:val="00464F29"/>
    <w:rsid w:val="00466769"/>
    <w:rsid w:val="004672D3"/>
    <w:rsid w:val="004704DE"/>
    <w:rsid w:val="00470D3A"/>
    <w:rsid w:val="004716F5"/>
    <w:rsid w:val="0047322F"/>
    <w:rsid w:val="00474BE5"/>
    <w:rsid w:val="0047581F"/>
    <w:rsid w:val="00476BE1"/>
    <w:rsid w:val="00480938"/>
    <w:rsid w:val="00481EFA"/>
    <w:rsid w:val="00482860"/>
    <w:rsid w:val="00484AC6"/>
    <w:rsid w:val="00484FD0"/>
    <w:rsid w:val="00486BA2"/>
    <w:rsid w:val="00494B31"/>
    <w:rsid w:val="00496B5A"/>
    <w:rsid w:val="00496B60"/>
    <w:rsid w:val="00497A6F"/>
    <w:rsid w:val="00497D60"/>
    <w:rsid w:val="004A0323"/>
    <w:rsid w:val="004A0802"/>
    <w:rsid w:val="004A0D11"/>
    <w:rsid w:val="004A216A"/>
    <w:rsid w:val="004A31F2"/>
    <w:rsid w:val="004A43F2"/>
    <w:rsid w:val="004A6E82"/>
    <w:rsid w:val="004B2BE2"/>
    <w:rsid w:val="004B4254"/>
    <w:rsid w:val="004B6143"/>
    <w:rsid w:val="004B730C"/>
    <w:rsid w:val="004C1278"/>
    <w:rsid w:val="004C287D"/>
    <w:rsid w:val="004C37A0"/>
    <w:rsid w:val="004C3E49"/>
    <w:rsid w:val="004C41B5"/>
    <w:rsid w:val="004D08C6"/>
    <w:rsid w:val="004D186F"/>
    <w:rsid w:val="004D1990"/>
    <w:rsid w:val="004D2180"/>
    <w:rsid w:val="004D349A"/>
    <w:rsid w:val="004D34A7"/>
    <w:rsid w:val="004D4D28"/>
    <w:rsid w:val="004E142A"/>
    <w:rsid w:val="004E44A5"/>
    <w:rsid w:val="004E4E31"/>
    <w:rsid w:val="004E51A5"/>
    <w:rsid w:val="004E6244"/>
    <w:rsid w:val="004F0B8B"/>
    <w:rsid w:val="004F1563"/>
    <w:rsid w:val="004F479A"/>
    <w:rsid w:val="004F4B85"/>
    <w:rsid w:val="004F4E07"/>
    <w:rsid w:val="004F4EB7"/>
    <w:rsid w:val="004F4F5C"/>
    <w:rsid w:val="004F6FCB"/>
    <w:rsid w:val="00500438"/>
    <w:rsid w:val="00500E66"/>
    <w:rsid w:val="005011E5"/>
    <w:rsid w:val="00502C85"/>
    <w:rsid w:val="00503A7C"/>
    <w:rsid w:val="00505474"/>
    <w:rsid w:val="00506914"/>
    <w:rsid w:val="00506DBE"/>
    <w:rsid w:val="005106B8"/>
    <w:rsid w:val="00510EFB"/>
    <w:rsid w:val="005114ED"/>
    <w:rsid w:val="00511AF7"/>
    <w:rsid w:val="0051205C"/>
    <w:rsid w:val="0051279E"/>
    <w:rsid w:val="0051372D"/>
    <w:rsid w:val="00513756"/>
    <w:rsid w:val="00513D2A"/>
    <w:rsid w:val="0051534D"/>
    <w:rsid w:val="005169C5"/>
    <w:rsid w:val="00516FB5"/>
    <w:rsid w:val="00517062"/>
    <w:rsid w:val="00520C8E"/>
    <w:rsid w:val="00522E74"/>
    <w:rsid w:val="00523361"/>
    <w:rsid w:val="00525B0F"/>
    <w:rsid w:val="00527754"/>
    <w:rsid w:val="00530535"/>
    <w:rsid w:val="00533647"/>
    <w:rsid w:val="00534075"/>
    <w:rsid w:val="00534B80"/>
    <w:rsid w:val="005411A0"/>
    <w:rsid w:val="00541725"/>
    <w:rsid w:val="00542881"/>
    <w:rsid w:val="00547628"/>
    <w:rsid w:val="00551BC6"/>
    <w:rsid w:val="00552520"/>
    <w:rsid w:val="00552DCB"/>
    <w:rsid w:val="00553403"/>
    <w:rsid w:val="005574F6"/>
    <w:rsid w:val="005575B3"/>
    <w:rsid w:val="0055783D"/>
    <w:rsid w:val="00561484"/>
    <w:rsid w:val="00570390"/>
    <w:rsid w:val="00570D2A"/>
    <w:rsid w:val="0057332A"/>
    <w:rsid w:val="005749EF"/>
    <w:rsid w:val="0057538C"/>
    <w:rsid w:val="0057757B"/>
    <w:rsid w:val="00582F6B"/>
    <w:rsid w:val="005834B3"/>
    <w:rsid w:val="00583DB4"/>
    <w:rsid w:val="005859FE"/>
    <w:rsid w:val="005866E9"/>
    <w:rsid w:val="00591260"/>
    <w:rsid w:val="005921C8"/>
    <w:rsid w:val="00592F8B"/>
    <w:rsid w:val="00594E94"/>
    <w:rsid w:val="0059680E"/>
    <w:rsid w:val="005968F6"/>
    <w:rsid w:val="00596FC8"/>
    <w:rsid w:val="005A2250"/>
    <w:rsid w:val="005A2941"/>
    <w:rsid w:val="005A3749"/>
    <w:rsid w:val="005A387E"/>
    <w:rsid w:val="005A5B3A"/>
    <w:rsid w:val="005A709C"/>
    <w:rsid w:val="005A71FC"/>
    <w:rsid w:val="005B0AB5"/>
    <w:rsid w:val="005B11B2"/>
    <w:rsid w:val="005B16C5"/>
    <w:rsid w:val="005B20BC"/>
    <w:rsid w:val="005B370D"/>
    <w:rsid w:val="005B54DE"/>
    <w:rsid w:val="005B782F"/>
    <w:rsid w:val="005C0E60"/>
    <w:rsid w:val="005C23F8"/>
    <w:rsid w:val="005C3E7B"/>
    <w:rsid w:val="005C55D2"/>
    <w:rsid w:val="005C599C"/>
    <w:rsid w:val="005C5EFF"/>
    <w:rsid w:val="005C60B9"/>
    <w:rsid w:val="005C7346"/>
    <w:rsid w:val="005C7349"/>
    <w:rsid w:val="005D11BB"/>
    <w:rsid w:val="005D1688"/>
    <w:rsid w:val="005D1F08"/>
    <w:rsid w:val="005D3D10"/>
    <w:rsid w:val="005D4411"/>
    <w:rsid w:val="005D4E11"/>
    <w:rsid w:val="005D52BF"/>
    <w:rsid w:val="005D73D7"/>
    <w:rsid w:val="005E0CEC"/>
    <w:rsid w:val="005E0DD8"/>
    <w:rsid w:val="005E187E"/>
    <w:rsid w:val="005E3A92"/>
    <w:rsid w:val="005E5975"/>
    <w:rsid w:val="005F0717"/>
    <w:rsid w:val="005F1A2F"/>
    <w:rsid w:val="005F372C"/>
    <w:rsid w:val="005F65A0"/>
    <w:rsid w:val="005F6C82"/>
    <w:rsid w:val="005F6F9A"/>
    <w:rsid w:val="0060024E"/>
    <w:rsid w:val="00603751"/>
    <w:rsid w:val="00603A92"/>
    <w:rsid w:val="00605829"/>
    <w:rsid w:val="00606D92"/>
    <w:rsid w:val="00607850"/>
    <w:rsid w:val="0061164F"/>
    <w:rsid w:val="00612497"/>
    <w:rsid w:val="00615589"/>
    <w:rsid w:val="00616C3B"/>
    <w:rsid w:val="00620EC4"/>
    <w:rsid w:val="00621FB1"/>
    <w:rsid w:val="00622858"/>
    <w:rsid w:val="00624AF4"/>
    <w:rsid w:val="00624C10"/>
    <w:rsid w:val="0062724B"/>
    <w:rsid w:val="0062738C"/>
    <w:rsid w:val="00630834"/>
    <w:rsid w:val="00634200"/>
    <w:rsid w:val="00634350"/>
    <w:rsid w:val="00636748"/>
    <w:rsid w:val="006375CF"/>
    <w:rsid w:val="00642053"/>
    <w:rsid w:val="006423D2"/>
    <w:rsid w:val="00643379"/>
    <w:rsid w:val="006445EA"/>
    <w:rsid w:val="0064596E"/>
    <w:rsid w:val="00647430"/>
    <w:rsid w:val="006527C8"/>
    <w:rsid w:val="00654307"/>
    <w:rsid w:val="00655479"/>
    <w:rsid w:val="0065761F"/>
    <w:rsid w:val="0065765D"/>
    <w:rsid w:val="0065793D"/>
    <w:rsid w:val="0066052D"/>
    <w:rsid w:val="0066073E"/>
    <w:rsid w:val="00665478"/>
    <w:rsid w:val="006656E6"/>
    <w:rsid w:val="00670821"/>
    <w:rsid w:val="006715A1"/>
    <w:rsid w:val="00671CA7"/>
    <w:rsid w:val="00671F69"/>
    <w:rsid w:val="00672C76"/>
    <w:rsid w:val="00674340"/>
    <w:rsid w:val="00676CF8"/>
    <w:rsid w:val="0067788D"/>
    <w:rsid w:val="00682A62"/>
    <w:rsid w:val="006839DC"/>
    <w:rsid w:val="00685DAB"/>
    <w:rsid w:val="00686128"/>
    <w:rsid w:val="00686CD2"/>
    <w:rsid w:val="0069097C"/>
    <w:rsid w:val="006914C1"/>
    <w:rsid w:val="0069223C"/>
    <w:rsid w:val="00693224"/>
    <w:rsid w:val="00696ABC"/>
    <w:rsid w:val="00697442"/>
    <w:rsid w:val="006A3A48"/>
    <w:rsid w:val="006A45C7"/>
    <w:rsid w:val="006A46EB"/>
    <w:rsid w:val="006A525B"/>
    <w:rsid w:val="006A57C0"/>
    <w:rsid w:val="006A5A12"/>
    <w:rsid w:val="006A64E3"/>
    <w:rsid w:val="006A6D40"/>
    <w:rsid w:val="006B1E9F"/>
    <w:rsid w:val="006B6AAA"/>
    <w:rsid w:val="006B7961"/>
    <w:rsid w:val="006C1E3A"/>
    <w:rsid w:val="006C1EF6"/>
    <w:rsid w:val="006C2087"/>
    <w:rsid w:val="006C2D9B"/>
    <w:rsid w:val="006C3512"/>
    <w:rsid w:val="006C3693"/>
    <w:rsid w:val="006C4D22"/>
    <w:rsid w:val="006C59B8"/>
    <w:rsid w:val="006D1FEB"/>
    <w:rsid w:val="006D226C"/>
    <w:rsid w:val="006D2C91"/>
    <w:rsid w:val="006D6639"/>
    <w:rsid w:val="006D78DD"/>
    <w:rsid w:val="006E7644"/>
    <w:rsid w:val="006F08B6"/>
    <w:rsid w:val="006F1A24"/>
    <w:rsid w:val="006F2B5C"/>
    <w:rsid w:val="006F3E6B"/>
    <w:rsid w:val="006F62A0"/>
    <w:rsid w:val="006F7F62"/>
    <w:rsid w:val="0070475A"/>
    <w:rsid w:val="0070696C"/>
    <w:rsid w:val="00707167"/>
    <w:rsid w:val="00712090"/>
    <w:rsid w:val="00712969"/>
    <w:rsid w:val="00712F20"/>
    <w:rsid w:val="0071357B"/>
    <w:rsid w:val="00713BD5"/>
    <w:rsid w:val="00714348"/>
    <w:rsid w:val="0071464A"/>
    <w:rsid w:val="00715E91"/>
    <w:rsid w:val="007160B6"/>
    <w:rsid w:val="00716461"/>
    <w:rsid w:val="007176A2"/>
    <w:rsid w:val="00720C29"/>
    <w:rsid w:val="0072165D"/>
    <w:rsid w:val="00723799"/>
    <w:rsid w:val="007242CE"/>
    <w:rsid w:val="00724C8E"/>
    <w:rsid w:val="00725D0E"/>
    <w:rsid w:val="007266ED"/>
    <w:rsid w:val="007274FB"/>
    <w:rsid w:val="0073012A"/>
    <w:rsid w:val="00731189"/>
    <w:rsid w:val="007322B7"/>
    <w:rsid w:val="007327B9"/>
    <w:rsid w:val="00732F70"/>
    <w:rsid w:val="00733CAA"/>
    <w:rsid w:val="00734AD2"/>
    <w:rsid w:val="00735553"/>
    <w:rsid w:val="007363F3"/>
    <w:rsid w:val="00736ECF"/>
    <w:rsid w:val="00742C7C"/>
    <w:rsid w:val="00743D60"/>
    <w:rsid w:val="00744810"/>
    <w:rsid w:val="0074560A"/>
    <w:rsid w:val="00746E78"/>
    <w:rsid w:val="007471FF"/>
    <w:rsid w:val="00750059"/>
    <w:rsid w:val="0075043D"/>
    <w:rsid w:val="0075155E"/>
    <w:rsid w:val="007524DD"/>
    <w:rsid w:val="00753B4F"/>
    <w:rsid w:val="00754487"/>
    <w:rsid w:val="007544CE"/>
    <w:rsid w:val="0075530F"/>
    <w:rsid w:val="00757559"/>
    <w:rsid w:val="007605C5"/>
    <w:rsid w:val="0076282D"/>
    <w:rsid w:val="007650A5"/>
    <w:rsid w:val="0076766B"/>
    <w:rsid w:val="00770090"/>
    <w:rsid w:val="0077276E"/>
    <w:rsid w:val="0077464C"/>
    <w:rsid w:val="007757CC"/>
    <w:rsid w:val="007760F8"/>
    <w:rsid w:val="0077795B"/>
    <w:rsid w:val="00781770"/>
    <w:rsid w:val="007817C9"/>
    <w:rsid w:val="007878DD"/>
    <w:rsid w:val="00791087"/>
    <w:rsid w:val="00791866"/>
    <w:rsid w:val="00791B96"/>
    <w:rsid w:val="00791E5A"/>
    <w:rsid w:val="00792682"/>
    <w:rsid w:val="0079268E"/>
    <w:rsid w:val="00794255"/>
    <w:rsid w:val="00794406"/>
    <w:rsid w:val="00796D67"/>
    <w:rsid w:val="007972E5"/>
    <w:rsid w:val="007A0F82"/>
    <w:rsid w:val="007A0FB3"/>
    <w:rsid w:val="007A1C36"/>
    <w:rsid w:val="007A1F3E"/>
    <w:rsid w:val="007A31A9"/>
    <w:rsid w:val="007A4782"/>
    <w:rsid w:val="007A5E5A"/>
    <w:rsid w:val="007A7599"/>
    <w:rsid w:val="007B19FB"/>
    <w:rsid w:val="007B23A2"/>
    <w:rsid w:val="007B4609"/>
    <w:rsid w:val="007B4D66"/>
    <w:rsid w:val="007B724F"/>
    <w:rsid w:val="007C10D6"/>
    <w:rsid w:val="007C2B99"/>
    <w:rsid w:val="007C4365"/>
    <w:rsid w:val="007C47AE"/>
    <w:rsid w:val="007C6B4D"/>
    <w:rsid w:val="007D1EBE"/>
    <w:rsid w:val="007D378F"/>
    <w:rsid w:val="007D559D"/>
    <w:rsid w:val="007D6F86"/>
    <w:rsid w:val="007E0904"/>
    <w:rsid w:val="007E145C"/>
    <w:rsid w:val="007E3665"/>
    <w:rsid w:val="007E3804"/>
    <w:rsid w:val="007E3A63"/>
    <w:rsid w:val="007E3F63"/>
    <w:rsid w:val="007E40F1"/>
    <w:rsid w:val="007E6661"/>
    <w:rsid w:val="007E6920"/>
    <w:rsid w:val="007F3E2F"/>
    <w:rsid w:val="007F7100"/>
    <w:rsid w:val="007F7B3B"/>
    <w:rsid w:val="008001E5"/>
    <w:rsid w:val="0080128B"/>
    <w:rsid w:val="00801355"/>
    <w:rsid w:val="00802DF0"/>
    <w:rsid w:val="008035B7"/>
    <w:rsid w:val="00804E90"/>
    <w:rsid w:val="008114F4"/>
    <w:rsid w:val="00815947"/>
    <w:rsid w:val="00821FBA"/>
    <w:rsid w:val="00822167"/>
    <w:rsid w:val="00822567"/>
    <w:rsid w:val="00823B42"/>
    <w:rsid w:val="00826C7D"/>
    <w:rsid w:val="00826D0B"/>
    <w:rsid w:val="00831EBA"/>
    <w:rsid w:val="00835EB8"/>
    <w:rsid w:val="0084053F"/>
    <w:rsid w:val="008410DF"/>
    <w:rsid w:val="0084188C"/>
    <w:rsid w:val="00842AA0"/>
    <w:rsid w:val="008457CE"/>
    <w:rsid w:val="00851BCE"/>
    <w:rsid w:val="00851DE3"/>
    <w:rsid w:val="00851F8F"/>
    <w:rsid w:val="00852504"/>
    <w:rsid w:val="00852776"/>
    <w:rsid w:val="00853FAF"/>
    <w:rsid w:val="00854329"/>
    <w:rsid w:val="00854543"/>
    <w:rsid w:val="0085641B"/>
    <w:rsid w:val="0085758C"/>
    <w:rsid w:val="008612B4"/>
    <w:rsid w:val="00864ABE"/>
    <w:rsid w:val="008661B6"/>
    <w:rsid w:val="00867535"/>
    <w:rsid w:val="008716FA"/>
    <w:rsid w:val="00871E53"/>
    <w:rsid w:val="00872187"/>
    <w:rsid w:val="00873416"/>
    <w:rsid w:val="0087608A"/>
    <w:rsid w:val="00876AB7"/>
    <w:rsid w:val="008815AB"/>
    <w:rsid w:val="0088182F"/>
    <w:rsid w:val="00881B4E"/>
    <w:rsid w:val="0088215E"/>
    <w:rsid w:val="00882352"/>
    <w:rsid w:val="0088282D"/>
    <w:rsid w:val="00882E29"/>
    <w:rsid w:val="008834E4"/>
    <w:rsid w:val="00883706"/>
    <w:rsid w:val="00884185"/>
    <w:rsid w:val="008845F8"/>
    <w:rsid w:val="00884888"/>
    <w:rsid w:val="0088542C"/>
    <w:rsid w:val="008855D5"/>
    <w:rsid w:val="00887CC3"/>
    <w:rsid w:val="008922DA"/>
    <w:rsid w:val="00892862"/>
    <w:rsid w:val="00892F8E"/>
    <w:rsid w:val="00893011"/>
    <w:rsid w:val="00893D55"/>
    <w:rsid w:val="00894197"/>
    <w:rsid w:val="00895176"/>
    <w:rsid w:val="00895872"/>
    <w:rsid w:val="00896025"/>
    <w:rsid w:val="00896977"/>
    <w:rsid w:val="008976E4"/>
    <w:rsid w:val="008A1E8F"/>
    <w:rsid w:val="008A1F8F"/>
    <w:rsid w:val="008B1916"/>
    <w:rsid w:val="008B315C"/>
    <w:rsid w:val="008B6B5C"/>
    <w:rsid w:val="008B6D0E"/>
    <w:rsid w:val="008B7E88"/>
    <w:rsid w:val="008C18A0"/>
    <w:rsid w:val="008C373B"/>
    <w:rsid w:val="008C7A5B"/>
    <w:rsid w:val="008D0502"/>
    <w:rsid w:val="008D5030"/>
    <w:rsid w:val="008D63C4"/>
    <w:rsid w:val="008D79E9"/>
    <w:rsid w:val="008E43EF"/>
    <w:rsid w:val="008E506F"/>
    <w:rsid w:val="008E642B"/>
    <w:rsid w:val="008E6C5E"/>
    <w:rsid w:val="008F0E5F"/>
    <w:rsid w:val="008F4240"/>
    <w:rsid w:val="008F4850"/>
    <w:rsid w:val="008F53FD"/>
    <w:rsid w:val="008F6449"/>
    <w:rsid w:val="008F680C"/>
    <w:rsid w:val="008F6E29"/>
    <w:rsid w:val="008F7A79"/>
    <w:rsid w:val="00900042"/>
    <w:rsid w:val="00900FD8"/>
    <w:rsid w:val="0090117B"/>
    <w:rsid w:val="009028CA"/>
    <w:rsid w:val="00903A8C"/>
    <w:rsid w:val="00904882"/>
    <w:rsid w:val="00905ED0"/>
    <w:rsid w:val="009119D7"/>
    <w:rsid w:val="00911C36"/>
    <w:rsid w:val="00912728"/>
    <w:rsid w:val="00912D62"/>
    <w:rsid w:val="00913F08"/>
    <w:rsid w:val="0091498D"/>
    <w:rsid w:val="00917232"/>
    <w:rsid w:val="00917574"/>
    <w:rsid w:val="009175C1"/>
    <w:rsid w:val="00921872"/>
    <w:rsid w:val="00922DB7"/>
    <w:rsid w:val="00923288"/>
    <w:rsid w:val="009258A6"/>
    <w:rsid w:val="009258C4"/>
    <w:rsid w:val="0092758E"/>
    <w:rsid w:val="00930B53"/>
    <w:rsid w:val="0093267F"/>
    <w:rsid w:val="00934BCE"/>
    <w:rsid w:val="00935EA8"/>
    <w:rsid w:val="0093722F"/>
    <w:rsid w:val="00940043"/>
    <w:rsid w:val="0094049D"/>
    <w:rsid w:val="0094354A"/>
    <w:rsid w:val="00944C7B"/>
    <w:rsid w:val="009472DF"/>
    <w:rsid w:val="0094787A"/>
    <w:rsid w:val="00947A3C"/>
    <w:rsid w:val="00950773"/>
    <w:rsid w:val="009539DB"/>
    <w:rsid w:val="00953A42"/>
    <w:rsid w:val="00956142"/>
    <w:rsid w:val="00960207"/>
    <w:rsid w:val="009641A5"/>
    <w:rsid w:val="00964EE8"/>
    <w:rsid w:val="0096517F"/>
    <w:rsid w:val="0096541F"/>
    <w:rsid w:val="00967170"/>
    <w:rsid w:val="00967188"/>
    <w:rsid w:val="00967D28"/>
    <w:rsid w:val="00970267"/>
    <w:rsid w:val="009702C2"/>
    <w:rsid w:val="00970652"/>
    <w:rsid w:val="009723AB"/>
    <w:rsid w:val="00972C5E"/>
    <w:rsid w:val="00973096"/>
    <w:rsid w:val="009738C8"/>
    <w:rsid w:val="0097452D"/>
    <w:rsid w:val="00976132"/>
    <w:rsid w:val="00980C80"/>
    <w:rsid w:val="00983383"/>
    <w:rsid w:val="00983427"/>
    <w:rsid w:val="00983523"/>
    <w:rsid w:val="00983D0F"/>
    <w:rsid w:val="00983FF3"/>
    <w:rsid w:val="00984650"/>
    <w:rsid w:val="0098504A"/>
    <w:rsid w:val="009864C7"/>
    <w:rsid w:val="00986C5F"/>
    <w:rsid w:val="0099105F"/>
    <w:rsid w:val="0099262B"/>
    <w:rsid w:val="0099330E"/>
    <w:rsid w:val="0099431F"/>
    <w:rsid w:val="009951F0"/>
    <w:rsid w:val="00995D34"/>
    <w:rsid w:val="0099799F"/>
    <w:rsid w:val="009A03D5"/>
    <w:rsid w:val="009A1399"/>
    <w:rsid w:val="009A2109"/>
    <w:rsid w:val="009A44FB"/>
    <w:rsid w:val="009A4B97"/>
    <w:rsid w:val="009A5F2F"/>
    <w:rsid w:val="009A682F"/>
    <w:rsid w:val="009A722A"/>
    <w:rsid w:val="009A7A9C"/>
    <w:rsid w:val="009A7D03"/>
    <w:rsid w:val="009B0E89"/>
    <w:rsid w:val="009B1085"/>
    <w:rsid w:val="009B1742"/>
    <w:rsid w:val="009B2E43"/>
    <w:rsid w:val="009B7014"/>
    <w:rsid w:val="009B76B1"/>
    <w:rsid w:val="009C05A1"/>
    <w:rsid w:val="009C16C6"/>
    <w:rsid w:val="009C35EF"/>
    <w:rsid w:val="009C3B97"/>
    <w:rsid w:val="009C5951"/>
    <w:rsid w:val="009C6E99"/>
    <w:rsid w:val="009C7FDB"/>
    <w:rsid w:val="009D1FF3"/>
    <w:rsid w:val="009D2E0F"/>
    <w:rsid w:val="009D3352"/>
    <w:rsid w:val="009D5DAF"/>
    <w:rsid w:val="009D77D7"/>
    <w:rsid w:val="009E0421"/>
    <w:rsid w:val="009E074A"/>
    <w:rsid w:val="009E2938"/>
    <w:rsid w:val="009E2AD4"/>
    <w:rsid w:val="009E61EC"/>
    <w:rsid w:val="009E73FB"/>
    <w:rsid w:val="009E740D"/>
    <w:rsid w:val="009F1085"/>
    <w:rsid w:val="009F2B55"/>
    <w:rsid w:val="009F45F6"/>
    <w:rsid w:val="009F4AC3"/>
    <w:rsid w:val="009F4BE8"/>
    <w:rsid w:val="009F6DA1"/>
    <w:rsid w:val="009F7126"/>
    <w:rsid w:val="009F7385"/>
    <w:rsid w:val="009F76AD"/>
    <w:rsid w:val="00A000E1"/>
    <w:rsid w:val="00A01248"/>
    <w:rsid w:val="00A01EAC"/>
    <w:rsid w:val="00A02075"/>
    <w:rsid w:val="00A02122"/>
    <w:rsid w:val="00A033BD"/>
    <w:rsid w:val="00A037B3"/>
    <w:rsid w:val="00A06588"/>
    <w:rsid w:val="00A06CAE"/>
    <w:rsid w:val="00A07D0E"/>
    <w:rsid w:val="00A10C3B"/>
    <w:rsid w:val="00A14BFB"/>
    <w:rsid w:val="00A14E55"/>
    <w:rsid w:val="00A156C4"/>
    <w:rsid w:val="00A15AAF"/>
    <w:rsid w:val="00A1623E"/>
    <w:rsid w:val="00A17EA5"/>
    <w:rsid w:val="00A17EE6"/>
    <w:rsid w:val="00A23206"/>
    <w:rsid w:val="00A233E0"/>
    <w:rsid w:val="00A23B1D"/>
    <w:rsid w:val="00A24C76"/>
    <w:rsid w:val="00A32281"/>
    <w:rsid w:val="00A33629"/>
    <w:rsid w:val="00A35A70"/>
    <w:rsid w:val="00A41167"/>
    <w:rsid w:val="00A41646"/>
    <w:rsid w:val="00A4166F"/>
    <w:rsid w:val="00A424B2"/>
    <w:rsid w:val="00A4267B"/>
    <w:rsid w:val="00A44B4C"/>
    <w:rsid w:val="00A44E74"/>
    <w:rsid w:val="00A467E9"/>
    <w:rsid w:val="00A47B74"/>
    <w:rsid w:val="00A51CC9"/>
    <w:rsid w:val="00A53643"/>
    <w:rsid w:val="00A53894"/>
    <w:rsid w:val="00A53EEA"/>
    <w:rsid w:val="00A5454C"/>
    <w:rsid w:val="00A55AAD"/>
    <w:rsid w:val="00A61D20"/>
    <w:rsid w:val="00A63A62"/>
    <w:rsid w:val="00A63FBE"/>
    <w:rsid w:val="00A66DBE"/>
    <w:rsid w:val="00A72201"/>
    <w:rsid w:val="00A74AFF"/>
    <w:rsid w:val="00A75463"/>
    <w:rsid w:val="00A76EC4"/>
    <w:rsid w:val="00A76F97"/>
    <w:rsid w:val="00A77671"/>
    <w:rsid w:val="00A77D47"/>
    <w:rsid w:val="00A77F42"/>
    <w:rsid w:val="00A80076"/>
    <w:rsid w:val="00A80678"/>
    <w:rsid w:val="00A80F67"/>
    <w:rsid w:val="00A828FD"/>
    <w:rsid w:val="00A843BF"/>
    <w:rsid w:val="00A8600E"/>
    <w:rsid w:val="00A925F0"/>
    <w:rsid w:val="00A95876"/>
    <w:rsid w:val="00A96DA3"/>
    <w:rsid w:val="00A96FAF"/>
    <w:rsid w:val="00AA0055"/>
    <w:rsid w:val="00AA26BB"/>
    <w:rsid w:val="00AA4C70"/>
    <w:rsid w:val="00AA6E25"/>
    <w:rsid w:val="00AB1258"/>
    <w:rsid w:val="00AB13F5"/>
    <w:rsid w:val="00AB4FB2"/>
    <w:rsid w:val="00AB6CAE"/>
    <w:rsid w:val="00AB6FFB"/>
    <w:rsid w:val="00AC01F5"/>
    <w:rsid w:val="00AC12C4"/>
    <w:rsid w:val="00AC1899"/>
    <w:rsid w:val="00AC48CB"/>
    <w:rsid w:val="00AC5EAB"/>
    <w:rsid w:val="00AC75C5"/>
    <w:rsid w:val="00AC77DD"/>
    <w:rsid w:val="00AD1E37"/>
    <w:rsid w:val="00AD2DA5"/>
    <w:rsid w:val="00AD3F53"/>
    <w:rsid w:val="00AD51F9"/>
    <w:rsid w:val="00AE1107"/>
    <w:rsid w:val="00AE164A"/>
    <w:rsid w:val="00AE18DF"/>
    <w:rsid w:val="00AE32D5"/>
    <w:rsid w:val="00AE6010"/>
    <w:rsid w:val="00AE7B86"/>
    <w:rsid w:val="00AF17B2"/>
    <w:rsid w:val="00AF1E2F"/>
    <w:rsid w:val="00AF36BA"/>
    <w:rsid w:val="00AF508C"/>
    <w:rsid w:val="00AF6025"/>
    <w:rsid w:val="00AF7AF2"/>
    <w:rsid w:val="00B010A3"/>
    <w:rsid w:val="00B022F7"/>
    <w:rsid w:val="00B056D2"/>
    <w:rsid w:val="00B05B85"/>
    <w:rsid w:val="00B0634A"/>
    <w:rsid w:val="00B0702E"/>
    <w:rsid w:val="00B10C21"/>
    <w:rsid w:val="00B134F9"/>
    <w:rsid w:val="00B1365B"/>
    <w:rsid w:val="00B14BBE"/>
    <w:rsid w:val="00B15322"/>
    <w:rsid w:val="00B15563"/>
    <w:rsid w:val="00B16F01"/>
    <w:rsid w:val="00B21485"/>
    <w:rsid w:val="00B215FE"/>
    <w:rsid w:val="00B21FF4"/>
    <w:rsid w:val="00B222F8"/>
    <w:rsid w:val="00B227A9"/>
    <w:rsid w:val="00B23392"/>
    <w:rsid w:val="00B245E8"/>
    <w:rsid w:val="00B2524A"/>
    <w:rsid w:val="00B253F9"/>
    <w:rsid w:val="00B258D0"/>
    <w:rsid w:val="00B2730B"/>
    <w:rsid w:val="00B27A02"/>
    <w:rsid w:val="00B30086"/>
    <w:rsid w:val="00B324D6"/>
    <w:rsid w:val="00B335A3"/>
    <w:rsid w:val="00B34198"/>
    <w:rsid w:val="00B34799"/>
    <w:rsid w:val="00B3572A"/>
    <w:rsid w:val="00B35A9D"/>
    <w:rsid w:val="00B363D9"/>
    <w:rsid w:val="00B3641F"/>
    <w:rsid w:val="00B36E48"/>
    <w:rsid w:val="00B3708F"/>
    <w:rsid w:val="00B3709E"/>
    <w:rsid w:val="00B4038E"/>
    <w:rsid w:val="00B41038"/>
    <w:rsid w:val="00B41467"/>
    <w:rsid w:val="00B41819"/>
    <w:rsid w:val="00B4317E"/>
    <w:rsid w:val="00B44F4A"/>
    <w:rsid w:val="00B451A3"/>
    <w:rsid w:val="00B51374"/>
    <w:rsid w:val="00B525D8"/>
    <w:rsid w:val="00B5332C"/>
    <w:rsid w:val="00B5437E"/>
    <w:rsid w:val="00B54A81"/>
    <w:rsid w:val="00B5504A"/>
    <w:rsid w:val="00B55375"/>
    <w:rsid w:val="00B55543"/>
    <w:rsid w:val="00B62EE1"/>
    <w:rsid w:val="00B64062"/>
    <w:rsid w:val="00B65CC2"/>
    <w:rsid w:val="00B6660E"/>
    <w:rsid w:val="00B66A32"/>
    <w:rsid w:val="00B70494"/>
    <w:rsid w:val="00B72962"/>
    <w:rsid w:val="00B73560"/>
    <w:rsid w:val="00B73808"/>
    <w:rsid w:val="00B73BF3"/>
    <w:rsid w:val="00B744A2"/>
    <w:rsid w:val="00B7640D"/>
    <w:rsid w:val="00B764A2"/>
    <w:rsid w:val="00B77820"/>
    <w:rsid w:val="00B804F4"/>
    <w:rsid w:val="00B8569B"/>
    <w:rsid w:val="00B9082F"/>
    <w:rsid w:val="00B90E61"/>
    <w:rsid w:val="00B917E8"/>
    <w:rsid w:val="00B9181A"/>
    <w:rsid w:val="00B91858"/>
    <w:rsid w:val="00B91D10"/>
    <w:rsid w:val="00B91F69"/>
    <w:rsid w:val="00B92817"/>
    <w:rsid w:val="00B930EB"/>
    <w:rsid w:val="00B960C0"/>
    <w:rsid w:val="00B962C7"/>
    <w:rsid w:val="00B96F9E"/>
    <w:rsid w:val="00B97CEA"/>
    <w:rsid w:val="00BA303E"/>
    <w:rsid w:val="00BA3E76"/>
    <w:rsid w:val="00BA555B"/>
    <w:rsid w:val="00BA603D"/>
    <w:rsid w:val="00BA6E98"/>
    <w:rsid w:val="00BA7FD4"/>
    <w:rsid w:val="00BB32A9"/>
    <w:rsid w:val="00BC14C8"/>
    <w:rsid w:val="00BC35B5"/>
    <w:rsid w:val="00BC45AB"/>
    <w:rsid w:val="00BC4D8C"/>
    <w:rsid w:val="00BC6533"/>
    <w:rsid w:val="00BC7279"/>
    <w:rsid w:val="00BD04A0"/>
    <w:rsid w:val="00BD2C1B"/>
    <w:rsid w:val="00BD3715"/>
    <w:rsid w:val="00BD399F"/>
    <w:rsid w:val="00BD648F"/>
    <w:rsid w:val="00BE0A18"/>
    <w:rsid w:val="00BE171F"/>
    <w:rsid w:val="00BE2899"/>
    <w:rsid w:val="00BE31CA"/>
    <w:rsid w:val="00BE40C2"/>
    <w:rsid w:val="00BE4A7E"/>
    <w:rsid w:val="00BE4E2E"/>
    <w:rsid w:val="00BE5D49"/>
    <w:rsid w:val="00BE6B3E"/>
    <w:rsid w:val="00BF1837"/>
    <w:rsid w:val="00BF26D8"/>
    <w:rsid w:val="00BF2C7D"/>
    <w:rsid w:val="00BF2EC2"/>
    <w:rsid w:val="00BF3BD4"/>
    <w:rsid w:val="00BF4945"/>
    <w:rsid w:val="00BF529D"/>
    <w:rsid w:val="00BF5697"/>
    <w:rsid w:val="00BF570C"/>
    <w:rsid w:val="00BF6F3D"/>
    <w:rsid w:val="00BF729F"/>
    <w:rsid w:val="00C00A59"/>
    <w:rsid w:val="00C02346"/>
    <w:rsid w:val="00C02561"/>
    <w:rsid w:val="00C02D88"/>
    <w:rsid w:val="00C02DE3"/>
    <w:rsid w:val="00C054E0"/>
    <w:rsid w:val="00C07510"/>
    <w:rsid w:val="00C0780A"/>
    <w:rsid w:val="00C10479"/>
    <w:rsid w:val="00C1081B"/>
    <w:rsid w:val="00C121A7"/>
    <w:rsid w:val="00C1321C"/>
    <w:rsid w:val="00C13435"/>
    <w:rsid w:val="00C146BA"/>
    <w:rsid w:val="00C1774C"/>
    <w:rsid w:val="00C2006B"/>
    <w:rsid w:val="00C20CFA"/>
    <w:rsid w:val="00C21BBF"/>
    <w:rsid w:val="00C21EE8"/>
    <w:rsid w:val="00C23F99"/>
    <w:rsid w:val="00C24CDF"/>
    <w:rsid w:val="00C2546A"/>
    <w:rsid w:val="00C25978"/>
    <w:rsid w:val="00C266D4"/>
    <w:rsid w:val="00C26CD3"/>
    <w:rsid w:val="00C320C3"/>
    <w:rsid w:val="00C34136"/>
    <w:rsid w:val="00C34DA3"/>
    <w:rsid w:val="00C35735"/>
    <w:rsid w:val="00C35C1E"/>
    <w:rsid w:val="00C35D38"/>
    <w:rsid w:val="00C375B4"/>
    <w:rsid w:val="00C41551"/>
    <w:rsid w:val="00C427C2"/>
    <w:rsid w:val="00C4361C"/>
    <w:rsid w:val="00C437AE"/>
    <w:rsid w:val="00C4611F"/>
    <w:rsid w:val="00C50339"/>
    <w:rsid w:val="00C5117A"/>
    <w:rsid w:val="00C516F3"/>
    <w:rsid w:val="00C51850"/>
    <w:rsid w:val="00C5188A"/>
    <w:rsid w:val="00C532CD"/>
    <w:rsid w:val="00C55038"/>
    <w:rsid w:val="00C56B15"/>
    <w:rsid w:val="00C56C50"/>
    <w:rsid w:val="00C572A4"/>
    <w:rsid w:val="00C60543"/>
    <w:rsid w:val="00C61396"/>
    <w:rsid w:val="00C62B13"/>
    <w:rsid w:val="00C72026"/>
    <w:rsid w:val="00C73C44"/>
    <w:rsid w:val="00C74689"/>
    <w:rsid w:val="00C74A90"/>
    <w:rsid w:val="00C74E20"/>
    <w:rsid w:val="00C75EE9"/>
    <w:rsid w:val="00C75FA0"/>
    <w:rsid w:val="00C76921"/>
    <w:rsid w:val="00C77215"/>
    <w:rsid w:val="00C77CBD"/>
    <w:rsid w:val="00C80818"/>
    <w:rsid w:val="00C80E17"/>
    <w:rsid w:val="00C817D0"/>
    <w:rsid w:val="00C81C64"/>
    <w:rsid w:val="00C845A3"/>
    <w:rsid w:val="00C86477"/>
    <w:rsid w:val="00C879B7"/>
    <w:rsid w:val="00C87D63"/>
    <w:rsid w:val="00C91987"/>
    <w:rsid w:val="00C92218"/>
    <w:rsid w:val="00C92455"/>
    <w:rsid w:val="00C9350C"/>
    <w:rsid w:val="00C946DE"/>
    <w:rsid w:val="00C951AC"/>
    <w:rsid w:val="00C97610"/>
    <w:rsid w:val="00CA0ACB"/>
    <w:rsid w:val="00CA2DA9"/>
    <w:rsid w:val="00CA33C4"/>
    <w:rsid w:val="00CA3963"/>
    <w:rsid w:val="00CA54C8"/>
    <w:rsid w:val="00CA7531"/>
    <w:rsid w:val="00CB1A78"/>
    <w:rsid w:val="00CB262E"/>
    <w:rsid w:val="00CB266D"/>
    <w:rsid w:val="00CC0C4D"/>
    <w:rsid w:val="00CC123A"/>
    <w:rsid w:val="00CC1B19"/>
    <w:rsid w:val="00CC22BB"/>
    <w:rsid w:val="00CC26BE"/>
    <w:rsid w:val="00CC4B65"/>
    <w:rsid w:val="00CC68F5"/>
    <w:rsid w:val="00CC7136"/>
    <w:rsid w:val="00CD0957"/>
    <w:rsid w:val="00CD0D3A"/>
    <w:rsid w:val="00CD1B29"/>
    <w:rsid w:val="00CD44E1"/>
    <w:rsid w:val="00CD48DF"/>
    <w:rsid w:val="00CD5207"/>
    <w:rsid w:val="00CD6F84"/>
    <w:rsid w:val="00CE1A51"/>
    <w:rsid w:val="00CE1F4B"/>
    <w:rsid w:val="00CE20B7"/>
    <w:rsid w:val="00CE23F0"/>
    <w:rsid w:val="00CE2AF6"/>
    <w:rsid w:val="00CE59FF"/>
    <w:rsid w:val="00CF0346"/>
    <w:rsid w:val="00CF0BD4"/>
    <w:rsid w:val="00CF2030"/>
    <w:rsid w:val="00CF372D"/>
    <w:rsid w:val="00CF37DA"/>
    <w:rsid w:val="00CF3D75"/>
    <w:rsid w:val="00CF45E0"/>
    <w:rsid w:val="00CF4CCC"/>
    <w:rsid w:val="00CF599D"/>
    <w:rsid w:val="00CF5F56"/>
    <w:rsid w:val="00D00ABA"/>
    <w:rsid w:val="00D00B05"/>
    <w:rsid w:val="00D05270"/>
    <w:rsid w:val="00D073BE"/>
    <w:rsid w:val="00D10331"/>
    <w:rsid w:val="00D1089A"/>
    <w:rsid w:val="00D1397A"/>
    <w:rsid w:val="00D13B72"/>
    <w:rsid w:val="00D143AD"/>
    <w:rsid w:val="00D16C4A"/>
    <w:rsid w:val="00D17321"/>
    <w:rsid w:val="00D202EB"/>
    <w:rsid w:val="00D2055E"/>
    <w:rsid w:val="00D214D0"/>
    <w:rsid w:val="00D2271F"/>
    <w:rsid w:val="00D248C8"/>
    <w:rsid w:val="00D25CDE"/>
    <w:rsid w:val="00D26F1C"/>
    <w:rsid w:val="00D275EA"/>
    <w:rsid w:val="00D27E05"/>
    <w:rsid w:val="00D320C9"/>
    <w:rsid w:val="00D32692"/>
    <w:rsid w:val="00D32D49"/>
    <w:rsid w:val="00D34556"/>
    <w:rsid w:val="00D3593C"/>
    <w:rsid w:val="00D35FC8"/>
    <w:rsid w:val="00D36D01"/>
    <w:rsid w:val="00D4176D"/>
    <w:rsid w:val="00D421C8"/>
    <w:rsid w:val="00D43536"/>
    <w:rsid w:val="00D46265"/>
    <w:rsid w:val="00D4666F"/>
    <w:rsid w:val="00D46C8D"/>
    <w:rsid w:val="00D5032B"/>
    <w:rsid w:val="00D51A5C"/>
    <w:rsid w:val="00D52153"/>
    <w:rsid w:val="00D521E1"/>
    <w:rsid w:val="00D5228F"/>
    <w:rsid w:val="00D52D19"/>
    <w:rsid w:val="00D54694"/>
    <w:rsid w:val="00D572B6"/>
    <w:rsid w:val="00D579BC"/>
    <w:rsid w:val="00D57A12"/>
    <w:rsid w:val="00D611EF"/>
    <w:rsid w:val="00D61D8A"/>
    <w:rsid w:val="00D6237D"/>
    <w:rsid w:val="00D633A1"/>
    <w:rsid w:val="00D6404C"/>
    <w:rsid w:val="00D64EB8"/>
    <w:rsid w:val="00D73AE3"/>
    <w:rsid w:val="00D801C2"/>
    <w:rsid w:val="00D815E0"/>
    <w:rsid w:val="00D83BA8"/>
    <w:rsid w:val="00D84AFB"/>
    <w:rsid w:val="00D86A7E"/>
    <w:rsid w:val="00D8760C"/>
    <w:rsid w:val="00D91C56"/>
    <w:rsid w:val="00D93F00"/>
    <w:rsid w:val="00D94007"/>
    <w:rsid w:val="00D959B6"/>
    <w:rsid w:val="00D96144"/>
    <w:rsid w:val="00D96B53"/>
    <w:rsid w:val="00DA05AB"/>
    <w:rsid w:val="00DA0C96"/>
    <w:rsid w:val="00DA18A8"/>
    <w:rsid w:val="00DA2F03"/>
    <w:rsid w:val="00DA3987"/>
    <w:rsid w:val="00DA4461"/>
    <w:rsid w:val="00DA50AD"/>
    <w:rsid w:val="00DA5328"/>
    <w:rsid w:val="00DA5D8D"/>
    <w:rsid w:val="00DA7D5E"/>
    <w:rsid w:val="00DB1915"/>
    <w:rsid w:val="00DB2053"/>
    <w:rsid w:val="00DB34EB"/>
    <w:rsid w:val="00DB3FDE"/>
    <w:rsid w:val="00DB4E6B"/>
    <w:rsid w:val="00DB50F3"/>
    <w:rsid w:val="00DB6337"/>
    <w:rsid w:val="00DC0F8D"/>
    <w:rsid w:val="00DC34B3"/>
    <w:rsid w:val="00DC4AD8"/>
    <w:rsid w:val="00DC502E"/>
    <w:rsid w:val="00DC7D5F"/>
    <w:rsid w:val="00DD02E4"/>
    <w:rsid w:val="00DD0AA8"/>
    <w:rsid w:val="00DD503B"/>
    <w:rsid w:val="00DD5180"/>
    <w:rsid w:val="00DD602C"/>
    <w:rsid w:val="00DE3CF2"/>
    <w:rsid w:val="00DE5E5D"/>
    <w:rsid w:val="00DE699B"/>
    <w:rsid w:val="00DE6C4E"/>
    <w:rsid w:val="00DE6F2F"/>
    <w:rsid w:val="00DE7E8F"/>
    <w:rsid w:val="00DF0F8B"/>
    <w:rsid w:val="00DF10F6"/>
    <w:rsid w:val="00DF1FA3"/>
    <w:rsid w:val="00DF33B8"/>
    <w:rsid w:val="00DF3B12"/>
    <w:rsid w:val="00DF3D05"/>
    <w:rsid w:val="00DF4CDE"/>
    <w:rsid w:val="00E00A45"/>
    <w:rsid w:val="00E02A33"/>
    <w:rsid w:val="00E05C14"/>
    <w:rsid w:val="00E11E83"/>
    <w:rsid w:val="00E12200"/>
    <w:rsid w:val="00E12261"/>
    <w:rsid w:val="00E130D2"/>
    <w:rsid w:val="00E16146"/>
    <w:rsid w:val="00E16294"/>
    <w:rsid w:val="00E170F4"/>
    <w:rsid w:val="00E201C2"/>
    <w:rsid w:val="00E20B5E"/>
    <w:rsid w:val="00E216E1"/>
    <w:rsid w:val="00E21C43"/>
    <w:rsid w:val="00E21D4F"/>
    <w:rsid w:val="00E21DEE"/>
    <w:rsid w:val="00E22A46"/>
    <w:rsid w:val="00E2384B"/>
    <w:rsid w:val="00E24EDD"/>
    <w:rsid w:val="00E271F6"/>
    <w:rsid w:val="00E32344"/>
    <w:rsid w:val="00E332A3"/>
    <w:rsid w:val="00E33D1F"/>
    <w:rsid w:val="00E34DC1"/>
    <w:rsid w:val="00E4193B"/>
    <w:rsid w:val="00E41A08"/>
    <w:rsid w:val="00E42610"/>
    <w:rsid w:val="00E433D2"/>
    <w:rsid w:val="00E476C2"/>
    <w:rsid w:val="00E51922"/>
    <w:rsid w:val="00E51BF4"/>
    <w:rsid w:val="00E52A0A"/>
    <w:rsid w:val="00E5339E"/>
    <w:rsid w:val="00E534DD"/>
    <w:rsid w:val="00E536C6"/>
    <w:rsid w:val="00E54AC3"/>
    <w:rsid w:val="00E54F53"/>
    <w:rsid w:val="00E552BE"/>
    <w:rsid w:val="00E56213"/>
    <w:rsid w:val="00E57A29"/>
    <w:rsid w:val="00E57AF4"/>
    <w:rsid w:val="00E61668"/>
    <w:rsid w:val="00E664D8"/>
    <w:rsid w:val="00E704ED"/>
    <w:rsid w:val="00E7086A"/>
    <w:rsid w:val="00E72735"/>
    <w:rsid w:val="00E72D3E"/>
    <w:rsid w:val="00E7352F"/>
    <w:rsid w:val="00E73FF7"/>
    <w:rsid w:val="00E747FA"/>
    <w:rsid w:val="00E74C8E"/>
    <w:rsid w:val="00E7510A"/>
    <w:rsid w:val="00E75131"/>
    <w:rsid w:val="00E812E4"/>
    <w:rsid w:val="00E83C64"/>
    <w:rsid w:val="00E878C9"/>
    <w:rsid w:val="00E87A46"/>
    <w:rsid w:val="00E90437"/>
    <w:rsid w:val="00E91829"/>
    <w:rsid w:val="00E91E44"/>
    <w:rsid w:val="00E921BD"/>
    <w:rsid w:val="00E94D07"/>
    <w:rsid w:val="00E94E0D"/>
    <w:rsid w:val="00E9588E"/>
    <w:rsid w:val="00EA1486"/>
    <w:rsid w:val="00EA1871"/>
    <w:rsid w:val="00EA1E6A"/>
    <w:rsid w:val="00EA2063"/>
    <w:rsid w:val="00EA3396"/>
    <w:rsid w:val="00EA3B81"/>
    <w:rsid w:val="00EA6068"/>
    <w:rsid w:val="00EA7907"/>
    <w:rsid w:val="00EB3363"/>
    <w:rsid w:val="00EB350A"/>
    <w:rsid w:val="00EB460B"/>
    <w:rsid w:val="00EB58EC"/>
    <w:rsid w:val="00EC3010"/>
    <w:rsid w:val="00EC395E"/>
    <w:rsid w:val="00EC4FE2"/>
    <w:rsid w:val="00EC6B01"/>
    <w:rsid w:val="00EC7F93"/>
    <w:rsid w:val="00ED159D"/>
    <w:rsid w:val="00ED233F"/>
    <w:rsid w:val="00ED2937"/>
    <w:rsid w:val="00ED36C4"/>
    <w:rsid w:val="00ED5EC4"/>
    <w:rsid w:val="00EE10E6"/>
    <w:rsid w:val="00EE16EC"/>
    <w:rsid w:val="00EE1E53"/>
    <w:rsid w:val="00EE4417"/>
    <w:rsid w:val="00EE4D71"/>
    <w:rsid w:val="00EE5374"/>
    <w:rsid w:val="00EE6F0E"/>
    <w:rsid w:val="00EE7315"/>
    <w:rsid w:val="00EF366E"/>
    <w:rsid w:val="00EF3D6F"/>
    <w:rsid w:val="00EF3F8B"/>
    <w:rsid w:val="00EF4B14"/>
    <w:rsid w:val="00EF56B0"/>
    <w:rsid w:val="00EF5D5C"/>
    <w:rsid w:val="00EF63FF"/>
    <w:rsid w:val="00F004D7"/>
    <w:rsid w:val="00F00AA0"/>
    <w:rsid w:val="00F01A44"/>
    <w:rsid w:val="00F02F6E"/>
    <w:rsid w:val="00F0306F"/>
    <w:rsid w:val="00F05392"/>
    <w:rsid w:val="00F06E70"/>
    <w:rsid w:val="00F06EA6"/>
    <w:rsid w:val="00F07738"/>
    <w:rsid w:val="00F07B00"/>
    <w:rsid w:val="00F1034A"/>
    <w:rsid w:val="00F11DB9"/>
    <w:rsid w:val="00F11F4A"/>
    <w:rsid w:val="00F12284"/>
    <w:rsid w:val="00F13B85"/>
    <w:rsid w:val="00F1490D"/>
    <w:rsid w:val="00F20398"/>
    <w:rsid w:val="00F210D6"/>
    <w:rsid w:val="00F214B8"/>
    <w:rsid w:val="00F21CD9"/>
    <w:rsid w:val="00F21EDE"/>
    <w:rsid w:val="00F24564"/>
    <w:rsid w:val="00F24985"/>
    <w:rsid w:val="00F253CF"/>
    <w:rsid w:val="00F25D8B"/>
    <w:rsid w:val="00F275E7"/>
    <w:rsid w:val="00F276FE"/>
    <w:rsid w:val="00F31978"/>
    <w:rsid w:val="00F3239D"/>
    <w:rsid w:val="00F3263B"/>
    <w:rsid w:val="00F337AA"/>
    <w:rsid w:val="00F33B36"/>
    <w:rsid w:val="00F35415"/>
    <w:rsid w:val="00F3559D"/>
    <w:rsid w:val="00F35DE9"/>
    <w:rsid w:val="00F4021D"/>
    <w:rsid w:val="00F409F9"/>
    <w:rsid w:val="00F41C56"/>
    <w:rsid w:val="00F42007"/>
    <w:rsid w:val="00F42D4E"/>
    <w:rsid w:val="00F4436B"/>
    <w:rsid w:val="00F455FD"/>
    <w:rsid w:val="00F46201"/>
    <w:rsid w:val="00F475FC"/>
    <w:rsid w:val="00F477FC"/>
    <w:rsid w:val="00F47E38"/>
    <w:rsid w:val="00F504EA"/>
    <w:rsid w:val="00F5075B"/>
    <w:rsid w:val="00F51B3B"/>
    <w:rsid w:val="00F53804"/>
    <w:rsid w:val="00F53BAE"/>
    <w:rsid w:val="00F55A64"/>
    <w:rsid w:val="00F61EA2"/>
    <w:rsid w:val="00F62623"/>
    <w:rsid w:val="00F64457"/>
    <w:rsid w:val="00F66153"/>
    <w:rsid w:val="00F667BC"/>
    <w:rsid w:val="00F6748E"/>
    <w:rsid w:val="00F7008D"/>
    <w:rsid w:val="00F70C53"/>
    <w:rsid w:val="00F72E14"/>
    <w:rsid w:val="00F7363C"/>
    <w:rsid w:val="00F73B19"/>
    <w:rsid w:val="00F73DE7"/>
    <w:rsid w:val="00F7506B"/>
    <w:rsid w:val="00F75BF8"/>
    <w:rsid w:val="00F765E8"/>
    <w:rsid w:val="00F772F0"/>
    <w:rsid w:val="00F77DD3"/>
    <w:rsid w:val="00F80C97"/>
    <w:rsid w:val="00F85A01"/>
    <w:rsid w:val="00F86EF6"/>
    <w:rsid w:val="00F87AA5"/>
    <w:rsid w:val="00F94072"/>
    <w:rsid w:val="00F942AC"/>
    <w:rsid w:val="00F94933"/>
    <w:rsid w:val="00F94F10"/>
    <w:rsid w:val="00F95A3F"/>
    <w:rsid w:val="00F95EC1"/>
    <w:rsid w:val="00F962E4"/>
    <w:rsid w:val="00F96E41"/>
    <w:rsid w:val="00FA1186"/>
    <w:rsid w:val="00FA4120"/>
    <w:rsid w:val="00FA428B"/>
    <w:rsid w:val="00FA4436"/>
    <w:rsid w:val="00FA481D"/>
    <w:rsid w:val="00FA6357"/>
    <w:rsid w:val="00FA7001"/>
    <w:rsid w:val="00FA764F"/>
    <w:rsid w:val="00FB0243"/>
    <w:rsid w:val="00FB3B24"/>
    <w:rsid w:val="00FB474D"/>
    <w:rsid w:val="00FB48A8"/>
    <w:rsid w:val="00FC4E55"/>
    <w:rsid w:val="00FC55F9"/>
    <w:rsid w:val="00FC6629"/>
    <w:rsid w:val="00FC6C32"/>
    <w:rsid w:val="00FD1845"/>
    <w:rsid w:val="00FD4A57"/>
    <w:rsid w:val="00FD6BCF"/>
    <w:rsid w:val="00FE1096"/>
    <w:rsid w:val="00FE1495"/>
    <w:rsid w:val="00FE2AFC"/>
    <w:rsid w:val="00FE2E1C"/>
    <w:rsid w:val="00FE34A9"/>
    <w:rsid w:val="00FE41DC"/>
    <w:rsid w:val="00FE5E33"/>
    <w:rsid w:val="00FE60D3"/>
    <w:rsid w:val="00FF0756"/>
    <w:rsid w:val="00FF3B6C"/>
    <w:rsid w:val="00FF476C"/>
    <w:rsid w:val="00FF55C3"/>
    <w:rsid w:val="00FF6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C1F15B"/>
  <w15:chartTrackingRefBased/>
  <w15:docId w15:val="{CF52B66D-5EB3-4262-BCC7-9FE72F079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Acronym"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56D2"/>
    <w:rPr>
      <w:rFonts w:ascii="Arial" w:hAnsi="Arial"/>
      <w:sz w:val="22"/>
      <w:szCs w:val="24"/>
    </w:rPr>
  </w:style>
  <w:style w:type="paragraph" w:styleId="Heading1">
    <w:name w:val="heading 1"/>
    <w:basedOn w:val="Normal"/>
    <w:next w:val="Normal"/>
    <w:qFormat/>
    <w:pPr>
      <w:keepNext/>
      <w:numPr>
        <w:numId w:val="13"/>
      </w:numPr>
      <w:spacing w:before="240"/>
      <w:outlineLvl w:val="0"/>
    </w:pPr>
    <w:rPr>
      <w:rFonts w:cs="Arial"/>
      <w:b/>
      <w:bCs/>
      <w:kern w:val="32"/>
      <w:sz w:val="28"/>
      <w:szCs w:val="32"/>
    </w:rPr>
  </w:style>
  <w:style w:type="paragraph" w:styleId="Heading2">
    <w:name w:val="heading 2"/>
    <w:basedOn w:val="Normal"/>
    <w:next w:val="Normal"/>
    <w:qFormat/>
    <w:pPr>
      <w:numPr>
        <w:ilvl w:val="1"/>
        <w:numId w:val="13"/>
      </w:numPr>
      <w:tabs>
        <w:tab w:val="right" w:pos="9360"/>
      </w:tabs>
      <w:outlineLvl w:val="1"/>
    </w:pPr>
    <w:rPr>
      <w:rFonts w:cs="Arial"/>
      <w:b/>
      <w:i/>
      <w:color w:val="333399"/>
      <w:sz w:val="32"/>
      <w:szCs w:val="32"/>
    </w:rPr>
  </w:style>
  <w:style w:type="paragraph" w:styleId="Heading3">
    <w:name w:val="heading 3"/>
    <w:basedOn w:val="Normal"/>
    <w:next w:val="Normal"/>
    <w:qFormat/>
    <w:pPr>
      <w:keepNext/>
      <w:numPr>
        <w:ilvl w:val="2"/>
        <w:numId w:val="13"/>
      </w:numPr>
      <w:spacing w:before="240" w:after="60"/>
      <w:outlineLvl w:val="2"/>
    </w:pPr>
    <w:rPr>
      <w:rFonts w:cs="Arial"/>
      <w:b/>
      <w:bCs/>
      <w:sz w:val="26"/>
      <w:szCs w:val="26"/>
    </w:rPr>
  </w:style>
  <w:style w:type="paragraph" w:styleId="Heading4">
    <w:name w:val="heading 4"/>
    <w:basedOn w:val="Normal"/>
    <w:next w:val="Normal"/>
    <w:qFormat/>
    <w:pPr>
      <w:keepNext/>
      <w:numPr>
        <w:ilvl w:val="3"/>
        <w:numId w:val="13"/>
      </w:numPr>
      <w:spacing w:before="240" w:after="60"/>
      <w:outlineLvl w:val="3"/>
    </w:pPr>
    <w:rPr>
      <w:rFonts w:ascii="Times New Roman" w:hAnsi="Times New Roman"/>
      <w:b/>
      <w:bCs/>
      <w:sz w:val="28"/>
      <w:szCs w:val="28"/>
    </w:rPr>
  </w:style>
  <w:style w:type="paragraph" w:styleId="Heading5">
    <w:name w:val="heading 5"/>
    <w:basedOn w:val="Normal"/>
    <w:next w:val="Normal"/>
    <w:qFormat/>
    <w:pPr>
      <w:numPr>
        <w:ilvl w:val="4"/>
        <w:numId w:val="13"/>
      </w:numPr>
      <w:spacing w:before="240" w:after="60"/>
      <w:outlineLvl w:val="4"/>
    </w:pPr>
    <w:rPr>
      <w:b/>
      <w:bCs/>
      <w:i/>
      <w:iCs/>
      <w:sz w:val="26"/>
      <w:szCs w:val="26"/>
    </w:rPr>
  </w:style>
  <w:style w:type="paragraph" w:styleId="Heading6">
    <w:name w:val="heading 6"/>
    <w:basedOn w:val="Normal"/>
    <w:next w:val="Normal"/>
    <w:qFormat/>
    <w:pPr>
      <w:numPr>
        <w:ilvl w:val="5"/>
        <w:numId w:val="13"/>
      </w:numPr>
      <w:spacing w:before="240" w:after="60"/>
      <w:outlineLvl w:val="5"/>
    </w:pPr>
    <w:rPr>
      <w:rFonts w:ascii="Times New Roman" w:hAnsi="Times New Roman"/>
      <w:b/>
      <w:bCs/>
      <w:szCs w:val="22"/>
    </w:rPr>
  </w:style>
  <w:style w:type="paragraph" w:styleId="Heading7">
    <w:name w:val="heading 7"/>
    <w:basedOn w:val="Normal"/>
    <w:next w:val="Normal"/>
    <w:qFormat/>
    <w:pPr>
      <w:keepNext/>
      <w:numPr>
        <w:ilvl w:val="6"/>
        <w:numId w:val="13"/>
      </w:numPr>
      <w:outlineLvl w:val="6"/>
    </w:pPr>
    <w:rPr>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lloonText1">
    <w:name w:val="Balloon Text1"/>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character" w:customStyle="1" w:styleId="Heading2Char">
    <w:name w:val="Heading 2 Char"/>
    <w:uiPriority w:val="9"/>
    <w:rPr>
      <w:rFonts w:ascii="Arial" w:hAnsi="Arial" w:cs="Arial"/>
      <w:b/>
      <w:i/>
      <w:noProof w:val="0"/>
      <w:color w:val="333399"/>
      <w:sz w:val="32"/>
      <w:szCs w:val="32"/>
      <w:lang w:val="en-US" w:eastAsia="en-US" w:bidi="ar-SA"/>
    </w:rPr>
  </w:style>
  <w:style w:type="paragraph" w:customStyle="1" w:styleId="ContactInfo">
    <w:name w:val="Contact Info"/>
    <w:pPr>
      <w:pBdr>
        <w:top w:val="single" w:sz="4" w:space="1" w:color="auto"/>
      </w:pBdr>
    </w:pPr>
    <w:rPr>
      <w:rFonts w:ascii="Arial" w:hAnsi="Arial"/>
      <w:i/>
      <w:sz w:val="22"/>
      <w:szCs w:val="22"/>
    </w:rPr>
  </w:style>
  <w:style w:type="character" w:customStyle="1" w:styleId="ContactInfoChar">
    <w:name w:val="Contact Info Char"/>
    <w:rPr>
      <w:rFonts w:ascii="Arial" w:hAnsi="Arial"/>
      <w:i/>
      <w:noProof w:val="0"/>
      <w:sz w:val="22"/>
      <w:szCs w:val="22"/>
      <w:lang w:val="en-US" w:eastAsia="en-US" w:bidi="ar-SA"/>
    </w:rPr>
  </w:style>
  <w:style w:type="paragraph" w:styleId="Footer">
    <w:name w:val="footer"/>
    <w:basedOn w:val="Normal"/>
    <w:pPr>
      <w:tabs>
        <w:tab w:val="center" w:pos="4320"/>
        <w:tab w:val="right" w:pos="8640"/>
      </w:tabs>
    </w:pPr>
  </w:style>
  <w:style w:type="paragraph" w:customStyle="1" w:styleId="BodyText4">
    <w:name w:val="Body Text 4"/>
    <w:basedOn w:val="Normal"/>
    <w:pPr>
      <w:spacing w:before="120" w:after="60"/>
      <w:ind w:left="360"/>
    </w:pPr>
    <w:rPr>
      <w:szCs w:val="20"/>
    </w:rPr>
  </w:style>
  <w:style w:type="paragraph" w:styleId="BodyText">
    <w:name w:val="Body Text"/>
    <w:basedOn w:val="Normal"/>
    <w:next w:val="Normal"/>
    <w:pPr>
      <w:spacing w:before="240"/>
      <w:ind w:left="360"/>
    </w:pPr>
    <w:rPr>
      <w:b/>
    </w:rPr>
  </w:style>
  <w:style w:type="character" w:customStyle="1" w:styleId="BodyText4Char">
    <w:name w:val="Body Text 4 Char"/>
    <w:rPr>
      <w:rFonts w:ascii="Arial" w:hAnsi="Arial"/>
      <w:noProof w:val="0"/>
      <w:sz w:val="22"/>
      <w:lang w:val="en-US" w:eastAsia="en-US" w:bidi="ar-SA"/>
    </w:rPr>
  </w:style>
  <w:style w:type="paragraph" w:customStyle="1" w:styleId="CompanySchoolName1">
    <w:name w:val="Company/School Name 1"/>
    <w:basedOn w:val="BodyText4"/>
    <w:pPr>
      <w:ind w:left="0"/>
      <w:jc w:val="center"/>
    </w:pPr>
  </w:style>
  <w:style w:type="paragraph" w:customStyle="1" w:styleId="CompanySchoolName">
    <w:name w:val="Company/School Name"/>
    <w:basedOn w:val="CompanySchoolName1"/>
    <w:pPr>
      <w:spacing w:before="0"/>
    </w:pPr>
  </w:style>
  <w:style w:type="character" w:customStyle="1" w:styleId="CompanySchoolName1Char">
    <w:name w:val="Company/School Name 1 Char"/>
    <w:rPr>
      <w:rFonts w:ascii="Arial" w:hAnsi="Arial"/>
      <w:noProof w:val="0"/>
      <w:sz w:val="22"/>
      <w:lang w:val="en-US" w:eastAsia="en-US" w:bidi="ar-SA"/>
    </w:rPr>
  </w:style>
  <w:style w:type="paragraph" w:customStyle="1" w:styleId="Dates1">
    <w:name w:val="Dates 1"/>
    <w:basedOn w:val="Normal"/>
    <w:pPr>
      <w:spacing w:before="120"/>
      <w:ind w:left="360"/>
      <w:jc w:val="right"/>
    </w:pPr>
    <w:rPr>
      <w:szCs w:val="20"/>
    </w:rPr>
  </w:style>
  <w:style w:type="paragraph" w:customStyle="1" w:styleId="Dates">
    <w:name w:val="Dates"/>
    <w:basedOn w:val="Normal"/>
    <w:pPr>
      <w:ind w:left="360"/>
      <w:jc w:val="right"/>
    </w:pPr>
    <w:rPr>
      <w:szCs w:val="20"/>
    </w:rPr>
  </w:style>
  <w:style w:type="paragraph" w:customStyle="1" w:styleId="JobDegreeTitle1">
    <w:name w:val="Job/Degree Title 1"/>
    <w:basedOn w:val="BodyText"/>
    <w:pPr>
      <w:spacing w:before="120" w:after="60"/>
    </w:pPr>
  </w:style>
  <w:style w:type="paragraph" w:customStyle="1" w:styleId="JobDegreeTitle">
    <w:name w:val="Job/Degree Title"/>
    <w:basedOn w:val="Normal"/>
    <w:pPr>
      <w:ind w:left="360"/>
    </w:pPr>
    <w:rPr>
      <w:b/>
      <w:szCs w:val="20"/>
    </w:rPr>
  </w:style>
  <w:style w:type="paragraph" w:styleId="BodyTextIndent2">
    <w:name w:val="Body Text Indent 2"/>
    <w:basedOn w:val="Normal"/>
    <w:pPr>
      <w:spacing w:after="120" w:line="480" w:lineRule="auto"/>
      <w:ind w:left="283"/>
    </w:pPr>
  </w:style>
  <w:style w:type="paragraph" w:styleId="Title">
    <w:name w:val="Title"/>
    <w:basedOn w:val="Normal"/>
    <w:qFormat/>
    <w:pPr>
      <w:jc w:val="center"/>
    </w:pPr>
    <w:rPr>
      <w:rFonts w:ascii="Book Antiqua" w:eastAsia="Book Antiqua" w:hAnsi="Book Antiqua"/>
      <w:b/>
      <w:noProof/>
      <w:sz w:val="28"/>
      <w:szCs w:val="20"/>
    </w:rPr>
  </w:style>
  <w:style w:type="paragraph" w:styleId="BlockText">
    <w:name w:val="Block Text"/>
    <w:basedOn w:val="Normal"/>
    <w:pPr>
      <w:ind w:left="2160" w:right="14"/>
      <w:jc w:val="both"/>
    </w:pPr>
    <w:rPr>
      <w:rFonts w:ascii="Times New Roman" w:hAnsi="Times New Roman"/>
      <w:noProof/>
      <w:sz w:val="20"/>
      <w:szCs w:val="20"/>
    </w:rPr>
  </w:style>
  <w:style w:type="paragraph" w:styleId="BalloonText">
    <w:name w:val="Balloon Text"/>
    <w:basedOn w:val="Normal"/>
    <w:semiHidden/>
    <w:rPr>
      <w:rFonts w:ascii="Tahoma" w:hAnsi="Tahoma" w:cs="Tahoma"/>
      <w:sz w:val="16"/>
      <w:szCs w:val="16"/>
    </w:rPr>
  </w:style>
  <w:style w:type="character" w:styleId="Hyperlink">
    <w:name w:val="Hyperlink"/>
    <w:rsid w:val="00C02DE3"/>
    <w:rPr>
      <w:color w:val="0000FF"/>
      <w:u w:val="single"/>
    </w:rPr>
  </w:style>
  <w:style w:type="table" w:styleId="TableGrid">
    <w:name w:val="Table Grid"/>
    <w:basedOn w:val="TableNormal"/>
    <w:rsid w:val="003309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rsid w:val="0069223C"/>
    <w:pPr>
      <w:numPr>
        <w:numId w:val="16"/>
      </w:numPr>
    </w:pPr>
  </w:style>
  <w:style w:type="paragraph" w:styleId="ListBullet3">
    <w:name w:val="List Bullet 3"/>
    <w:basedOn w:val="Normal"/>
    <w:rsid w:val="0069223C"/>
    <w:pPr>
      <w:numPr>
        <w:numId w:val="17"/>
      </w:numPr>
    </w:pPr>
  </w:style>
  <w:style w:type="paragraph" w:customStyle="1" w:styleId="ReferenceLine">
    <w:name w:val="Reference Line"/>
    <w:basedOn w:val="BodyText"/>
    <w:rsid w:val="0069223C"/>
  </w:style>
  <w:style w:type="paragraph" w:styleId="BodyTextIndent">
    <w:name w:val="Body Text Indent"/>
    <w:basedOn w:val="Normal"/>
    <w:rsid w:val="0069223C"/>
    <w:pPr>
      <w:spacing w:after="120"/>
      <w:ind w:left="283"/>
    </w:pPr>
  </w:style>
  <w:style w:type="paragraph" w:styleId="BodyTextFirstIndent2">
    <w:name w:val="Body Text First Indent 2"/>
    <w:basedOn w:val="BodyTextIndent"/>
    <w:rsid w:val="0069223C"/>
    <w:pPr>
      <w:ind w:firstLine="210"/>
    </w:pPr>
  </w:style>
  <w:style w:type="paragraph" w:styleId="DocumentMap">
    <w:name w:val="Document Map"/>
    <w:basedOn w:val="Normal"/>
    <w:semiHidden/>
    <w:rsid w:val="00930B53"/>
    <w:pPr>
      <w:shd w:val="clear" w:color="auto" w:fill="000080"/>
    </w:pPr>
    <w:rPr>
      <w:rFonts w:ascii="Tahoma" w:hAnsi="Tahoma" w:cs="Tahoma"/>
      <w:sz w:val="20"/>
      <w:szCs w:val="20"/>
    </w:rPr>
  </w:style>
  <w:style w:type="character" w:styleId="FollowedHyperlink">
    <w:name w:val="FollowedHyperlink"/>
    <w:rsid w:val="00E271F6"/>
    <w:rPr>
      <w:color w:val="800080"/>
      <w:u w:val="single"/>
    </w:rPr>
  </w:style>
  <w:style w:type="character" w:styleId="HTMLAcronym">
    <w:name w:val="HTML Acronym"/>
    <w:basedOn w:val="DefaultParagraphFont"/>
    <w:uiPriority w:val="99"/>
    <w:unhideWhenUsed/>
    <w:rsid w:val="00A35A70"/>
  </w:style>
  <w:style w:type="paragraph" w:styleId="NormalWeb">
    <w:name w:val="Normal (Web)"/>
    <w:basedOn w:val="Normal"/>
    <w:rsid w:val="0099799F"/>
    <w:pPr>
      <w:spacing w:before="100" w:beforeAutospacing="1" w:after="100" w:afterAutospacing="1"/>
    </w:pPr>
    <w:rPr>
      <w:rFonts w:ascii="Times New Roman" w:hAnsi="Times New Roman"/>
      <w:sz w:val="24"/>
    </w:rPr>
  </w:style>
  <w:style w:type="character" w:styleId="UnresolvedMention">
    <w:name w:val="Unresolved Mention"/>
    <w:uiPriority w:val="99"/>
    <w:semiHidden/>
    <w:unhideWhenUsed/>
    <w:rsid w:val="008F0E5F"/>
    <w:rPr>
      <w:color w:val="605E5C"/>
      <w:shd w:val="clear" w:color="auto" w:fill="E1DFDD"/>
    </w:rPr>
  </w:style>
  <w:style w:type="paragraph" w:styleId="ListParagraph">
    <w:name w:val="List Paragraph"/>
    <w:basedOn w:val="Normal"/>
    <w:uiPriority w:val="34"/>
    <w:qFormat/>
    <w:rsid w:val="003B6CB9"/>
    <w:pPr>
      <w:ind w:left="720"/>
      <w:contextualSpacing/>
    </w:pPr>
    <w:rPr>
      <w:rFonts w:ascii="Calibri" w:eastAsia="Calibri" w:hAnsi="Calibri" w:cs="Mangal"/>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519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mbuj-kumar-60a20a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email2ambuj@rediff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axa.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Gordonw\LOCALS~1\Temp\TCD9D.tmp\Functional%20resum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adf0749-435c-47bb-bc94-a4b9e551edbc}" enabled="1" method="Standard" siteId="{53b7cac7-14be-46d4-be43-f2ad9244d901}" contentBits="0" removed="0"/>
</clbl:labelList>
</file>

<file path=docProps/app.xml><?xml version="1.0" encoding="utf-8"?>
<Properties xmlns="http://schemas.openxmlformats.org/officeDocument/2006/extended-properties" xmlns:vt="http://schemas.openxmlformats.org/officeDocument/2006/docPropsVTypes">
  <Template>Functional resume</Template>
  <TotalTime>33</TotalTime>
  <Pages>3</Pages>
  <Words>964</Words>
  <Characters>5500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Ambuj Kumar CV</vt:lpstr>
    </vt:vector>
  </TitlesOfParts>
  <Manager/>
  <Company>Microsoft Corporation</Company>
  <LinksUpToDate>false</LinksUpToDate>
  <CharactersWithSpaces>6452</CharactersWithSpaces>
  <SharedDoc>false</SharedDoc>
  <HLinks>
    <vt:vector size="18" baseType="variant">
      <vt:variant>
        <vt:i4>2424937</vt:i4>
      </vt:variant>
      <vt:variant>
        <vt:i4>6</vt:i4>
      </vt:variant>
      <vt:variant>
        <vt:i4>0</vt:i4>
      </vt:variant>
      <vt:variant>
        <vt:i4>5</vt:i4>
      </vt:variant>
      <vt:variant>
        <vt:lpwstr>http://www.axa.com/</vt:lpwstr>
      </vt:variant>
      <vt:variant>
        <vt:lpwstr/>
      </vt:variant>
      <vt:variant>
        <vt:i4>4718593</vt:i4>
      </vt:variant>
      <vt:variant>
        <vt:i4>3</vt:i4>
      </vt:variant>
      <vt:variant>
        <vt:i4>0</vt:i4>
      </vt:variant>
      <vt:variant>
        <vt:i4>5</vt:i4>
      </vt:variant>
      <vt:variant>
        <vt:lpwstr>https://www.linkedin.com/in/ambuj-kumar-60a20a5/</vt:lpwstr>
      </vt:variant>
      <vt:variant>
        <vt:lpwstr/>
      </vt:variant>
      <vt:variant>
        <vt:i4>5636128</vt:i4>
      </vt:variant>
      <vt:variant>
        <vt:i4>0</vt:i4>
      </vt:variant>
      <vt:variant>
        <vt:i4>0</vt:i4>
      </vt:variant>
      <vt:variant>
        <vt:i4>5</vt:i4>
      </vt:variant>
      <vt:variant>
        <vt:lpwstr>mailto:email2ambuj@rediffmail.com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Ambuj Kumar CV</dc:title>
  <dc:subject>CV</dc:subject>
  <dc:creator>Ambuj Kumar</dc:creator>
  <cp:keywords/>
  <dc:description/>
  <cp:lastModifiedBy>Kumar, Ambuj</cp:lastModifiedBy>
  <cp:revision>14</cp:revision>
  <cp:lastPrinted>2024-04-03T09:07:00Z</cp:lastPrinted>
  <dcterms:created xsi:type="dcterms:W3CDTF">2024-03-19T09:46:00Z</dcterms:created>
  <dcterms:modified xsi:type="dcterms:W3CDTF">2024-04-03T14:52:00Z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TC010708401033</vt:lpwstr>
  </property>
  <property fmtid="{D5CDD505-2E9C-101B-9397-08002B2CF9AE}" pid="3" name="MSIP_Label_fadf0749-435c-47bb-bc94-a4b9e551edbc_SiteId">
    <vt:lpwstr>53b7cac7-14be-46d4-be43-f2ad9244d901</vt:lpwstr>
  </property>
  <property fmtid="{D5CDD505-2E9C-101B-9397-08002B2CF9AE}" pid="4" name="MSIP_Label_fadf0749-435c-47bb-bc94-a4b9e551edbc_SetDate">
    <vt:lpwstr>2023-12-02T05:53:51Z</vt:lpwstr>
  </property>
  <property fmtid="{D5CDD505-2E9C-101B-9397-08002B2CF9AE}" pid="5" name="MSIP_Label_fadf0749-435c-47bb-bc94-a4b9e551edbc_Name">
    <vt:lpwstr>fadf0749-435c-47bb-bc94-a4b9e551edbc</vt:lpwstr>
  </property>
  <property fmtid="{D5CDD505-2E9C-101B-9397-08002B2CF9AE}" pid="6" name="MSIP_Label_fadf0749-435c-47bb-bc94-a4b9e551edbc_Method">
    <vt:lpwstr>Standard</vt:lpwstr>
  </property>
  <property fmtid="{D5CDD505-2E9C-101B-9397-08002B2CF9AE}" pid="7" name="MSIP_Label_fadf0749-435c-47bb-bc94-a4b9e551edbc_Enabled">
    <vt:lpwstr>true</vt:lpwstr>
  </property>
  <property fmtid="{D5CDD505-2E9C-101B-9397-08002B2CF9AE}" pid="8" name="MSIP_Label_fadf0749-435c-47bb-bc94-a4b9e551edbc_ContentBits">
    <vt:lpwstr>0</vt:lpwstr>
  </property>
  <property fmtid="{D5CDD505-2E9C-101B-9397-08002B2CF9AE}" pid="9" name="MSIP_Label_fadf0749-435c-47bb-bc94-a4b9e551edbc_ActionId">
    <vt:lpwstr>2aed718b-e15f-4a3e-91e8-6aa59b7c1aa0</vt:lpwstr>
  </property>
</Properties>
</file>